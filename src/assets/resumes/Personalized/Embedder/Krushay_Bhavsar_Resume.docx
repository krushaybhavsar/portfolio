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0A91" w14:textId="6BB31375" w:rsidR="00C067C5" w:rsidRPr="007F7700" w:rsidRDefault="00DE0C8D" w:rsidP="00997CC2">
      <w:pPr>
        <w:pStyle w:val="Title"/>
        <w:ind w:left="-540" w:right="-738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F770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Krushay Bhavsar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00" w:firstRow="0" w:lastRow="0" w:firstColumn="0" w:lastColumn="0" w:noHBand="1" w:noVBand="1"/>
        <w:tblDescription w:val="Contact Info table"/>
      </w:tblPr>
      <w:tblGrid>
        <w:gridCol w:w="12690"/>
      </w:tblGrid>
      <w:tr w:rsidR="00653C3B" w:rsidRPr="00653C3B" w14:paraId="1B7706F2" w14:textId="77777777" w:rsidTr="00A97049">
        <w:trPr>
          <w:trHeight w:val="477"/>
          <w:tblHeader/>
        </w:trPr>
        <w:tc>
          <w:tcPr>
            <w:tcW w:w="5000" w:type="pct"/>
          </w:tcPr>
          <w:p w14:paraId="7B66FD07" w14:textId="0E0D2A22" w:rsidR="00782533" w:rsidRPr="0034273B" w:rsidRDefault="00BE643A" w:rsidP="00A97049">
            <w:pPr>
              <w:pStyle w:val="ContactInfo"/>
              <w:spacing w:after="20"/>
              <w:jc w:val="center"/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New York 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City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Metropolitan Area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r w:rsidR="004F08E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(201) 375-5770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hyperlink r:id="rId11" w:history="1">
              <w:r w:rsidR="00443192" w:rsidRPr="003427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  <w:u w:val="none"/>
                </w:rPr>
                <w:t>krushaybhavsar@gmail.com</w:t>
              </w:r>
            </w:hyperlink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| U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S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Citizen</w:t>
            </w:r>
          </w:p>
          <w:p w14:paraId="4D3C402E" w14:textId="708F8110" w:rsidR="00443192" w:rsidRPr="00653C3B" w:rsidRDefault="00215612" w:rsidP="00A97049">
            <w:pPr>
              <w:pStyle w:val="ContactInfo"/>
              <w:spacing w:after="40"/>
              <w:ind w:left="-39"/>
              <w:jc w:val="center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Portfolio: </w:t>
            </w:r>
            <w:hyperlink r:id="rId12" w:history="1">
              <w:r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krushaybhavsar.com</w:t>
              </w:r>
            </w:hyperlink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="0078253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0C0B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LinkedIn: </w:t>
            </w:r>
            <w:hyperlink r:id="rId13" w:history="1"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linkedin.com/in/</w:t>
              </w:r>
              <w:proofErr w:type="spellStart"/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D43B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GitHub: </w:t>
            </w:r>
            <w:hyperlink r:id="rId14" w:history="1"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github.com/</w:t>
              </w:r>
              <w:proofErr w:type="spellStart"/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</w:p>
        </w:tc>
      </w:tr>
    </w:tbl>
    <w:p w14:paraId="40522A69" w14:textId="6F7D2587" w:rsidR="00C067C5" w:rsidRPr="00653C3B" w:rsidRDefault="001C0658" w:rsidP="00D367ED">
      <w:pPr>
        <w:pStyle w:val="Heading1"/>
        <w:pBdr>
          <w:bottom w:val="double" w:sz="2" w:space="0" w:color="595959" w:themeColor="text1" w:themeTint="A6"/>
        </w:pBdr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EDUCATION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12690"/>
      </w:tblGrid>
      <w:tr w:rsidR="00653C3B" w:rsidRPr="00653C3B" w14:paraId="31F87311" w14:textId="77777777" w:rsidTr="00A97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  <w:tblHeader/>
        </w:trPr>
        <w:tc>
          <w:tcPr>
            <w:tcW w:w="5000" w:type="pct"/>
          </w:tcPr>
          <w:p w14:paraId="113724DA" w14:textId="329DBD20" w:rsidR="006632D7" w:rsidRPr="00653C3B" w:rsidRDefault="00042F60" w:rsidP="007F7700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Georgia Institute of Technology</w:t>
            </w:r>
            <w:r w:rsidR="00475151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– 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GPA: 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95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/4.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736B3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Faculty Honors</w:t>
            </w:r>
            <w:r w:rsidR="00A910D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C575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726A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</w:t>
            </w:r>
            <w:r w:rsidR="008D2A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C978C6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Atlanta, GA</w:t>
            </w:r>
          </w:p>
          <w:p w14:paraId="596AA6BC" w14:textId="2A6F38B2" w:rsidR="00042F60" w:rsidRPr="00653C3B" w:rsidRDefault="00255E7F" w:rsidP="007F77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B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in Computer Science</w:t>
            </w:r>
            <w:r w:rsidR="00475151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/ </w:t>
            </w:r>
            <w:r w:rsidR="006632D7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Concentration in Information Internetworks &amp;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Cybersecurity</w:t>
            </w:r>
            <w:r w:rsidR="004805D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4E2347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B84E2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6</w:t>
            </w:r>
          </w:p>
          <w:p w14:paraId="3D2B5EE1" w14:textId="56AC2D5D" w:rsidR="00042F60" w:rsidRPr="00653C3B" w:rsidRDefault="00042F60" w:rsidP="007F7700">
            <w:pPr>
              <w:pStyle w:val="ListParagraph"/>
              <w:numPr>
                <w:ilvl w:val="0"/>
                <w:numId w:val="18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Relevant Coursework</w:t>
            </w:r>
            <w:r w:rsidR="0056553C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: </w:t>
            </w:r>
            <w:r w:rsidR="00AB68CF" w:rsidRP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Systems &amp; Networks,</w:t>
            </w:r>
            <w:r w:rsidR="00AB68CF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Computer Networking,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Design</w:t>
            </w:r>
            <w:r w:rsidR="007417E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&amp; Analysis of Algorithms, Computer Organization &amp; Programming,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Data Structures &amp; Algorithms,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Statistics &amp; Applications,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Discrete Mathematics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Linear Algebra</w:t>
            </w:r>
          </w:p>
          <w:p w14:paraId="2B31D656" w14:textId="0590D9B3" w:rsidR="00F240D9" w:rsidRPr="00653C3B" w:rsidRDefault="00042F60" w:rsidP="00D367ED">
            <w:pPr>
              <w:pStyle w:val="ListParagraph"/>
              <w:numPr>
                <w:ilvl w:val="0"/>
                <w:numId w:val="18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Clubs</w:t>
            </w:r>
            <w:r w:rsidR="00D814ED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Activities: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GT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Experimental Rocketr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y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Outdoor Recreation @ GT Bikepacking Staff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D4B0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Startup Exchange,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Intramural Soccer</w:t>
            </w:r>
          </w:p>
        </w:tc>
      </w:tr>
    </w:tbl>
    <w:p w14:paraId="1577E57C" w14:textId="3D69CC40" w:rsidR="00DE390D" w:rsidRPr="00653C3B" w:rsidRDefault="00DE390D" w:rsidP="00D367ED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4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SKILLS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7719F6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35A78805" w14:textId="533DF86C" w:rsidR="00DE390D" w:rsidRPr="007F7700" w:rsidRDefault="00DE390D" w:rsidP="007F7700">
            <w:pPr>
              <w:spacing w:after="4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Programming/Markup Languages: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TypeScript, JavaScript, Python,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Java, SQL,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R, MATLAB, </w:t>
            </w:r>
            <w:r w:rsidR="001425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C#, HTML, CSS, SCSS, XML</w:t>
            </w:r>
            <w:r w:rsidR="007F770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Frameworks/Libraries: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React.js,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Node.js,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Express.js, 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 </w:t>
            </w:r>
            <w:r w:rsidR="003427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Spring, </w:t>
            </w:r>
            <w:r w:rsidR="00AA3D3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Google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Guice, </w:t>
            </w:r>
            <w:r w:rsidR="00AA3D3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Google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Guava,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JUnit5,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Django, Flask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Redux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Tools: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PostgreSQL, Amazon Web Services (Cognito, EC2,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ECS, ECR,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S3</w:t>
            </w:r>
            <w:r w:rsidR="00583B7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Lambda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),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4805D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PowerShell, Linux,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Firebase, Git, Android Studio</w:t>
            </w:r>
          </w:p>
        </w:tc>
      </w:tr>
    </w:tbl>
    <w:p w14:paraId="4B2AE229" w14:textId="77777777" w:rsidR="009D7793" w:rsidRPr="00653C3B" w:rsidRDefault="009D7793" w:rsidP="00D367ED">
      <w:pPr>
        <w:pStyle w:val="Heading1"/>
        <w:tabs>
          <w:tab w:val="left" w:pos="-540"/>
        </w:tabs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EXPERIENCE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24"/>
      </w:tblGrid>
      <w:tr w:rsidR="00653C3B" w:rsidRPr="00653C3B" w14:paraId="02B6AF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2"/>
          <w:tblHeader/>
        </w:trPr>
        <w:tc>
          <w:tcPr>
            <w:tcW w:w="5000" w:type="pct"/>
          </w:tcPr>
          <w:p w14:paraId="59535078" w14:textId="4D6B2490" w:rsidR="005905B1" w:rsidRPr="00653C3B" w:rsidRDefault="005905B1" w:rsidP="005905B1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Wealthfront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Automated Investing Firm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Palo Alto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CA</w:t>
            </w:r>
          </w:p>
          <w:p w14:paraId="6C42FE28" w14:textId="629A696E" w:rsidR="005905B1" w:rsidRPr="00B56FCF" w:rsidRDefault="005905B1" w:rsidP="005905B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Backend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Software Engineer Intern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–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Trading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Infrastructure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3840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D814ED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</w:t>
            </w:r>
            <w:r w:rsidR="0053541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3541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–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2025</w:t>
            </w:r>
          </w:p>
          <w:p w14:paraId="3DFCB6FC" w14:textId="3C99A670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 low-latency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trade order pricing system for low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liquidity, wide bid/ask spread instruments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 improve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allocation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prices for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over 1.4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trades daily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reduce order cancellations by </w:t>
            </w:r>
            <w:r w:rsidR="005C70F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&gt;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5%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Java, Hibernate, and MariaDB</w:t>
            </w:r>
          </w:p>
          <w:p w14:paraId="3F776366" w14:textId="44113956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Authored and presented in-depth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technical design documents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with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historical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incident analysis,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UML diagrams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 and code-level insights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the VP of Engineering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senior leadership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deploy the optimized pricing system across trading infrastructure</w:t>
            </w:r>
          </w:p>
          <w:p w14:paraId="2BEF13C3" w14:textId="77BC5BE2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pruning of stale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trade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account data via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batch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processing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jobs on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Apache Airflow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removing over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600K rows daily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40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M+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rows of data total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improve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query performance and ensure high concurrency</w:t>
            </w:r>
            <w:r w:rsidR="004803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for account processes</w:t>
            </w:r>
          </w:p>
          <w:p w14:paraId="06C9EA78" w14:textId="6C38A06E" w:rsidR="00E94898" w:rsidRPr="00653C3B" w:rsidRDefault="00E94898" w:rsidP="00E94898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Georgia Tech Research Institute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</w:t>
            </w:r>
            <w:r w:rsid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Atlanta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GA</w:t>
            </w:r>
          </w:p>
          <w:p w14:paraId="0B34BEEF" w14:textId="3EFBCFB1" w:rsidR="00E94898" w:rsidRPr="00B56FCF" w:rsidRDefault="00E94898" w:rsidP="00E9489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Undergraduate Researcher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C7BB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    </w:t>
            </w:r>
            <w:r w:rsid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Aug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4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–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Nov 2025</w:t>
            </w:r>
          </w:p>
          <w:p w14:paraId="7E6EB523" w14:textId="5320572F" w:rsidR="00120917" w:rsidRDefault="00120917" w:rsidP="00120917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Led the LLM Inference team</w:t>
            </w:r>
            <w:r w:rsidR="003813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reduc</w:t>
            </w:r>
            <w:r w:rsidR="0038131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ing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inference times by</w:t>
            </w:r>
            <w:r w:rsidR="0038131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&gt;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15%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in </w:t>
            </w:r>
            <w:r w:rsidR="003813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the </w:t>
            </w:r>
            <w:r w:rsidR="005C7BB4" w:rsidRPr="005C7BB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Evolutionary Multi-objective Algorithm Design Engine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813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through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speculative decoding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tool-calling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retrieval augmented generation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(RAG), prompt engineering, and batching</w:t>
            </w:r>
          </w:p>
          <w:p w14:paraId="782806E2" w14:textId="634F6004" w:rsidR="00120917" w:rsidRPr="00CB1908" w:rsidRDefault="00120917" w:rsidP="00120917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improved 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“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Evolution of Thought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”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technique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within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LLM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Guided Evolution, a framework cited by Google Deep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ind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’s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AlphaEvolve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using a 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result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driven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self-enhancing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feedback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loop that fine-tunes architectural evolution</w:t>
            </w:r>
          </w:p>
          <w:p w14:paraId="5C41AB0F" w14:textId="4BE34FEB" w:rsidR="006710CA" w:rsidRPr="00CB1908" w:rsidRDefault="006710CA" w:rsidP="00CB190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Vertice AI, Financial Technology Startup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</w:t>
            </w: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</w:t>
            </w:r>
            <w:r w:rsidR="00101C88"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Durham, NC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5E4C4AA5" w14:textId="36929E49" w:rsidR="006710CA" w:rsidRPr="00653C3B" w:rsidRDefault="00566C6F" w:rsidP="006710CA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Associate Software Engineer </w:t>
            </w:r>
            <w:r w:rsidR="006710CA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Intern</w:t>
            </w:r>
            <w:r w:rsidR="00976D4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Jun 2024 – Aug 2024</w:t>
            </w:r>
          </w:p>
          <w:p w14:paraId="01F559A2" w14:textId="4282918C" w:rsidR="00BA02A0" w:rsidRPr="00653C3B" w:rsidRDefault="00E93015" w:rsidP="006710CA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analytics solution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React.js,</w:t>
            </w:r>
            <w:r w:rsid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Python,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technologies to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assist credit unions in tracking growth/engagement and identifying marketing opportunities for specific members</w:t>
            </w:r>
          </w:p>
          <w:p w14:paraId="3FC5664D" w14:textId="71760F8E" w:rsidR="00DF75BC" w:rsidRPr="00653C3B" w:rsidRDefault="00DF75BC" w:rsidP="00DF75BC">
            <w:pPr>
              <w:pStyle w:val="ListParagraph"/>
              <w:numPr>
                <w:ilvl w:val="0"/>
                <w:numId w:val="19"/>
              </w:numPr>
              <w:ind w:left="414" w:right="630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generation of transaction models by implementing a component-based system with vectorized full-text search to analyze member behaviors, resulting in a </w:t>
            </w:r>
            <w:r w:rsidR="006A0645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0% reduction in code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volume and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50% improvement in runtime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efficiency</w:t>
            </w:r>
          </w:p>
          <w:p w14:paraId="2FD880DF" w14:textId="50614B6F" w:rsidR="006710CA" w:rsidRPr="00653C3B" w:rsidRDefault="00E93015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Devised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predictive models to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efficiently analyze </w:t>
            </w:r>
            <w:r w:rsidR="001B56C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over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$5 billion </w:t>
            </w:r>
            <w:r w:rsidR="00BA02A0" w:rsidRPr="002E1AF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 member transactions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track spending trends, and categorize members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for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partnered credit unions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know, grow, and measure their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overall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membership</w:t>
            </w:r>
          </w:p>
          <w:p w14:paraId="47332984" w14:textId="75DADB71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Jane Street Capital, Quantitative Trading Firm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New York, NY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13E1D2E0" w14:textId="477E4B1E" w:rsidR="006A6806" w:rsidRPr="00653C3B" w:rsidRDefault="009D7793" w:rsidP="003961ED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Academy of Math and Programming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Fellow</w:t>
            </w:r>
            <w:r w:rsidR="003D1C3F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Jul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– Aug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</w:p>
          <w:p w14:paraId="7E6321A7" w14:textId="3C0EF3FC" w:rsidR="00F0709B" w:rsidRPr="00B37AA1" w:rsidRDefault="00F0709B" w:rsidP="006A6806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algorithmic solutions to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complex problems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game theory, graph theory, and linguistics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Python, enhancing skills in data analysis, decision-making under uncertainty, and quantitative trading strategies</w:t>
            </w:r>
          </w:p>
          <w:p w14:paraId="34151162" w14:textId="5797D75D" w:rsidR="006A6806" w:rsidRPr="00B37AA1" w:rsidRDefault="006A6806" w:rsidP="00F0709B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Achieved 7th place in Jane Street’s Electronic Trading Challenge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(ETC)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by developing high-frequency trading algorithms in a competitive 6-hour trading session, resulting in one of the highest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Profit-and-Loss (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="003775D1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scores among 80+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participants</w:t>
            </w:r>
          </w:p>
          <w:p w14:paraId="11887EF0" w14:textId="190929DF" w:rsidR="003961ED" w:rsidRPr="00B37AA1" w:rsidRDefault="003961ED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</w:t>
            </w:r>
            <w:r w:rsidR="00F0709B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llaborated with International Math Olympians to complete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intensive coursework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combinatorics</w:t>
            </w:r>
            <w:r w:rsidR="00F0709B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and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number theory</w:t>
            </w:r>
          </w:p>
          <w:p w14:paraId="71A0C552" w14:textId="17E1E350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Mentor Labs, Harvard Technology Startup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</w:t>
            </w:r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acquired)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101C88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Boston, MA</w:t>
            </w:r>
          </w:p>
          <w:p w14:paraId="3FBECD18" w14:textId="73775BBA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Software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Engineer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2021 – Apr 2022</w:t>
            </w:r>
          </w:p>
          <w:p w14:paraId="15CEDBFA" w14:textId="4637203F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 full-stack application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React.js,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Express.js, </w:t>
            </w:r>
            <w:r w:rsidR="004805D9" w:rsidRP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Java Spring,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services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to assist thousands of high school students in the college admissions process</w:t>
            </w:r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via a virtual guidance counselor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and summer program recommendations</w:t>
            </w:r>
          </w:p>
          <w:p w14:paraId="3BD9B985" w14:textId="0EB61DC7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Implemented a matching algorithm for scholarship/summer programs and leveraged React.js to create a seamless UX on the landing page, dashboard, scholarships, and summer programs pages, resulting in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25% increase in user retention</w:t>
            </w:r>
          </w:p>
          <w:p w14:paraId="3063E0E0" w14:textId="5CD15D5C" w:rsidR="009D7793" w:rsidRPr="00653C3B" w:rsidRDefault="006F0F6E" w:rsidP="007F7700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Contributed to a cross-functional development team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while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following the Agile Scrum methodology and establish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ing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weekly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 goals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timelines, leading to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global user base of over 10,000 students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and incubation at the Harvard Innovation Labs</w:t>
            </w:r>
          </w:p>
        </w:tc>
      </w:tr>
    </w:tbl>
    <w:p w14:paraId="356BBF05" w14:textId="367C40CA" w:rsidR="009D7793" w:rsidRPr="00653C3B" w:rsidRDefault="00A768EC" w:rsidP="00D367ED">
      <w:pPr>
        <w:pStyle w:val="Heading1"/>
        <w:spacing w:before="40"/>
        <w:ind w:left="-547" w:right="-72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P</w:t>
      </w:r>
      <w:r w:rsidR="009D7793"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ROJECTS</w:t>
      </w:r>
    </w:p>
    <w:tbl>
      <w:tblPr>
        <w:tblStyle w:val="ResumeTable"/>
        <w:tblW w:w="6948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31"/>
      </w:tblGrid>
      <w:tr w:rsidR="00653C3B" w:rsidRPr="00653C3B" w14:paraId="055DD19C" w14:textId="77777777" w:rsidTr="00CB1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1"/>
          <w:tblHeader/>
        </w:trPr>
        <w:tc>
          <w:tcPr>
            <w:tcW w:w="5000" w:type="pct"/>
          </w:tcPr>
          <w:p w14:paraId="36D0681C" w14:textId="299B4C2A" w:rsidR="00F1355C" w:rsidRPr="00E05365" w:rsidRDefault="00C128F7" w:rsidP="00F1355C">
            <w:pPr>
              <w:spacing w:after="0"/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Mission Control Software, </w:t>
            </w:r>
            <w:r w:rsidR="00F1355C" w:rsidRPr="0021447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Attitude Determination </w:t>
            </w:r>
            <w:r w:rsidR="00F1355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and </w:t>
            </w:r>
            <w:r w:rsidR="00F1355C" w:rsidRPr="0021447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Control System</w:t>
            </w:r>
            <w:r w:rsidR="00F1355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(ADCS)</w:t>
            </w:r>
          </w:p>
          <w:p w14:paraId="7436C7DF" w14:textId="708714A7" w:rsidR="00F1355C" w:rsidRPr="00C32F19" w:rsidRDefault="00F1355C" w:rsidP="00F1355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76412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Embedded C, </w:t>
            </w:r>
            <w:r w:rsidRPr="0021447E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Python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r w:rsidRPr="0021447E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SQLite, Grafana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, Controller Area Network Protocol (CAN)   </w:t>
            </w:r>
            <w:r w:rsidRPr="0021447E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</w:t>
            </w:r>
            <w:r w:rsidR="00C32F1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</w:t>
            </w:r>
            <w:r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4</w:t>
            </w:r>
            <w:r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– </w:t>
            </w:r>
            <w:r w:rsidR="00C32F1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 2025</w:t>
            </w:r>
          </w:p>
          <w:p w14:paraId="1BCE9C3C" w14:textId="48FBB7C2" w:rsidR="00F1355C" w:rsidRPr="00F1355C" w:rsidRDefault="00F1355C" w:rsidP="00F1355C">
            <w:pPr>
              <w:pStyle w:val="ListParagraph"/>
              <w:numPr>
                <w:ilvl w:val="0"/>
                <w:numId w:val="19"/>
              </w:numPr>
              <w:spacing w:after="60"/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low-latency backend systems integrated with Featherweight altimeters for real-time rocket telemetry analysis, along with a data visualization dashboard for the Ground Systems Team at </w:t>
            </w:r>
            <w:r w:rsidRPr="00F1355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Georgia Tech Experimental Rocketry (GTXR) Club</w:t>
            </w:r>
          </w:p>
          <w:p w14:paraId="45E88C5E" w14:textId="020060F9" w:rsidR="000338D0" w:rsidRPr="00E94898" w:rsidRDefault="00F1355C" w:rsidP="00E94898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Implemented the Controller Area Network (CAN) Protocol using the STM32H7 hardware abstraction layer to ensure high-speed communication with flight systems as a core member of the Avionics Team</w:t>
            </w:r>
          </w:p>
        </w:tc>
      </w:tr>
    </w:tbl>
    <w:p w14:paraId="03E5E8BD" w14:textId="77777777" w:rsidR="009D7793" w:rsidRPr="00653C3B" w:rsidRDefault="009D7793" w:rsidP="007F7700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6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CERTIFICATIONS &amp; AWARDS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520FF2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261E3C9B" w14:textId="58E8B0F6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Certifications</w:t>
            </w:r>
            <w:r w:rsidR="00CB73A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/Courses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Introduction to IoT (</w:t>
            </w:r>
            <w:r w:rsidR="00EC1C8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Cisco)</w:t>
            </w:r>
            <w:r w:rsidR="003F003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Introduction to Cybersecurity (Cisco),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Practical Introduction to Quantum-Safe Cryptography (IBM), Basics of Quantum Information (IBM)</w:t>
            </w:r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CodePath</w:t>
            </w:r>
            <w:proofErr w:type="spellEnd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Advanced Technical Interview Prep</w:t>
            </w:r>
          </w:p>
          <w:p w14:paraId="7107C4A5" w14:textId="789AA354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Honors/Awards:</w:t>
            </w:r>
            <w:r w:rsidR="00892EBF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Place </w:t>
            </w:r>
            <w:proofErr w:type="spellStart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SimpliHacks</w:t>
            </w:r>
            <w:proofErr w:type="spellEnd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Hackathon (international), 1st Place High Tech Hacks Hackathon (international),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2x Wolfram Alpha Award Winner,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lace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KIPR Robotics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Competition (national), Valedictorian of Secaucus High School</w:t>
            </w:r>
          </w:p>
        </w:tc>
      </w:tr>
    </w:tbl>
    <w:p w14:paraId="7062B4D0" w14:textId="77777777" w:rsidR="00260D3F" w:rsidRPr="00653C3B" w:rsidRDefault="00260D3F" w:rsidP="00F240D9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260D3F" w:rsidRPr="00653C3B" w:rsidSect="00E7544A">
      <w:footerReference w:type="default" r:id="rId15"/>
      <w:pgSz w:w="12240" w:h="15840"/>
      <w:pgMar w:top="270" w:right="171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2D38D" w14:textId="77777777" w:rsidR="00D6073D" w:rsidRDefault="00D6073D">
      <w:pPr>
        <w:spacing w:after="0"/>
      </w:pPr>
      <w:r>
        <w:separator/>
      </w:r>
    </w:p>
    <w:p w14:paraId="39BA9EC4" w14:textId="77777777" w:rsidR="00D6073D" w:rsidRDefault="00D6073D"/>
  </w:endnote>
  <w:endnote w:type="continuationSeparator" w:id="0">
    <w:p w14:paraId="38D9683F" w14:textId="77777777" w:rsidR="00D6073D" w:rsidRDefault="00D6073D">
      <w:pPr>
        <w:spacing w:after="0"/>
      </w:pPr>
      <w:r>
        <w:continuationSeparator/>
      </w:r>
    </w:p>
    <w:p w14:paraId="07811CFF" w14:textId="77777777" w:rsidR="00D6073D" w:rsidRDefault="00D6073D"/>
  </w:endnote>
  <w:endnote w:type="continuationNotice" w:id="1">
    <w:p w14:paraId="23743DF0" w14:textId="77777777" w:rsidR="00D6073D" w:rsidRDefault="00D6073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056E9" w14:textId="77777777" w:rsidR="00C067C5" w:rsidRDefault="00F6077F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797C4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D986" w14:textId="77777777" w:rsidR="00D6073D" w:rsidRDefault="00D6073D">
      <w:pPr>
        <w:spacing w:after="0"/>
      </w:pPr>
      <w:r>
        <w:separator/>
      </w:r>
    </w:p>
    <w:p w14:paraId="17F2CE03" w14:textId="77777777" w:rsidR="00D6073D" w:rsidRDefault="00D6073D"/>
  </w:footnote>
  <w:footnote w:type="continuationSeparator" w:id="0">
    <w:p w14:paraId="258629FF" w14:textId="77777777" w:rsidR="00D6073D" w:rsidRDefault="00D6073D">
      <w:pPr>
        <w:spacing w:after="0"/>
      </w:pPr>
      <w:r>
        <w:continuationSeparator/>
      </w:r>
    </w:p>
    <w:p w14:paraId="2705D196" w14:textId="77777777" w:rsidR="00D6073D" w:rsidRDefault="00D6073D"/>
  </w:footnote>
  <w:footnote w:type="continuationNotice" w:id="1">
    <w:p w14:paraId="12033A0A" w14:textId="77777777" w:rsidR="00D6073D" w:rsidRDefault="00D6073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962626"/>
    <w:multiLevelType w:val="hybridMultilevel"/>
    <w:tmpl w:val="866C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45C8F"/>
    <w:multiLevelType w:val="hybridMultilevel"/>
    <w:tmpl w:val="55A4E7B6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2" w15:restartNumberingAfterBreak="0">
    <w:nsid w:val="13D17BFE"/>
    <w:multiLevelType w:val="hybridMultilevel"/>
    <w:tmpl w:val="11C8A01C"/>
    <w:lvl w:ilvl="0" w:tplc="FF2E10AA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3" w15:restartNumberingAfterBreak="0">
    <w:nsid w:val="1A304B71"/>
    <w:multiLevelType w:val="hybridMultilevel"/>
    <w:tmpl w:val="FD0A1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33DAB"/>
    <w:multiLevelType w:val="hybridMultilevel"/>
    <w:tmpl w:val="147056E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4A863612"/>
    <w:multiLevelType w:val="hybridMultilevel"/>
    <w:tmpl w:val="2B8AA25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6" w15:restartNumberingAfterBreak="0">
    <w:nsid w:val="54DA058D"/>
    <w:multiLevelType w:val="hybridMultilevel"/>
    <w:tmpl w:val="419ED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F67A5"/>
    <w:multiLevelType w:val="hybridMultilevel"/>
    <w:tmpl w:val="C924FC88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9" w15:restartNumberingAfterBreak="0">
    <w:nsid w:val="794B0154"/>
    <w:multiLevelType w:val="hybridMultilevel"/>
    <w:tmpl w:val="2BCA7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7388">
    <w:abstractNumId w:val="9"/>
  </w:num>
  <w:num w:numId="2" w16cid:durableId="1697001335">
    <w:abstractNumId w:val="9"/>
    <w:lvlOverride w:ilvl="0">
      <w:startOverride w:val="1"/>
    </w:lvlOverride>
  </w:num>
  <w:num w:numId="3" w16cid:durableId="780877299">
    <w:abstractNumId w:val="9"/>
    <w:lvlOverride w:ilvl="0">
      <w:startOverride w:val="1"/>
    </w:lvlOverride>
  </w:num>
  <w:num w:numId="4" w16cid:durableId="795635866">
    <w:abstractNumId w:val="9"/>
    <w:lvlOverride w:ilvl="0">
      <w:startOverride w:val="1"/>
    </w:lvlOverride>
  </w:num>
  <w:num w:numId="5" w16cid:durableId="305553405">
    <w:abstractNumId w:val="17"/>
  </w:num>
  <w:num w:numId="6" w16cid:durableId="2075275451">
    <w:abstractNumId w:val="7"/>
  </w:num>
  <w:num w:numId="7" w16cid:durableId="2115661070">
    <w:abstractNumId w:val="6"/>
  </w:num>
  <w:num w:numId="8" w16cid:durableId="2053529462">
    <w:abstractNumId w:val="5"/>
  </w:num>
  <w:num w:numId="9" w16cid:durableId="274756654">
    <w:abstractNumId w:val="4"/>
  </w:num>
  <w:num w:numId="10" w16cid:durableId="1246183682">
    <w:abstractNumId w:val="8"/>
  </w:num>
  <w:num w:numId="11" w16cid:durableId="386760469">
    <w:abstractNumId w:val="3"/>
  </w:num>
  <w:num w:numId="12" w16cid:durableId="1791513272">
    <w:abstractNumId w:val="2"/>
  </w:num>
  <w:num w:numId="13" w16cid:durableId="1599632195">
    <w:abstractNumId w:val="1"/>
  </w:num>
  <w:num w:numId="14" w16cid:durableId="1435980211">
    <w:abstractNumId w:val="0"/>
  </w:num>
  <w:num w:numId="15" w16cid:durableId="1140074247">
    <w:abstractNumId w:val="14"/>
  </w:num>
  <w:num w:numId="16" w16cid:durableId="94643572">
    <w:abstractNumId w:val="15"/>
  </w:num>
  <w:num w:numId="17" w16cid:durableId="231041549">
    <w:abstractNumId w:val="16"/>
  </w:num>
  <w:num w:numId="18" w16cid:durableId="1463115734">
    <w:abstractNumId w:val="18"/>
  </w:num>
  <w:num w:numId="19" w16cid:durableId="208496262">
    <w:abstractNumId w:val="12"/>
  </w:num>
  <w:num w:numId="20" w16cid:durableId="1024406313">
    <w:abstractNumId w:val="11"/>
  </w:num>
  <w:num w:numId="21" w16cid:durableId="1739858989">
    <w:abstractNumId w:val="13"/>
  </w:num>
  <w:num w:numId="22" w16cid:durableId="1110667061">
    <w:abstractNumId w:val="10"/>
  </w:num>
  <w:num w:numId="23" w16cid:durableId="18195657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E9"/>
    <w:rsid w:val="00001AA5"/>
    <w:rsid w:val="00002333"/>
    <w:rsid w:val="00010580"/>
    <w:rsid w:val="0001177C"/>
    <w:rsid w:val="00023765"/>
    <w:rsid w:val="00025429"/>
    <w:rsid w:val="0002552E"/>
    <w:rsid w:val="000255FA"/>
    <w:rsid w:val="00032130"/>
    <w:rsid w:val="000338D0"/>
    <w:rsid w:val="00033B72"/>
    <w:rsid w:val="00034AAC"/>
    <w:rsid w:val="0004140B"/>
    <w:rsid w:val="00042F60"/>
    <w:rsid w:val="00044CC6"/>
    <w:rsid w:val="00045CE6"/>
    <w:rsid w:val="00052666"/>
    <w:rsid w:val="00055CEA"/>
    <w:rsid w:val="0005756A"/>
    <w:rsid w:val="000655BC"/>
    <w:rsid w:val="00071587"/>
    <w:rsid w:val="000779DD"/>
    <w:rsid w:val="00084AFC"/>
    <w:rsid w:val="00090B6B"/>
    <w:rsid w:val="00091769"/>
    <w:rsid w:val="000B32F2"/>
    <w:rsid w:val="000B780F"/>
    <w:rsid w:val="000C0B1C"/>
    <w:rsid w:val="000C0CA7"/>
    <w:rsid w:val="000D13CE"/>
    <w:rsid w:val="000D53D4"/>
    <w:rsid w:val="000E0E55"/>
    <w:rsid w:val="000E55D5"/>
    <w:rsid w:val="000E6D64"/>
    <w:rsid w:val="000F0ED5"/>
    <w:rsid w:val="000F2762"/>
    <w:rsid w:val="000F4399"/>
    <w:rsid w:val="000F57EE"/>
    <w:rsid w:val="000F61F7"/>
    <w:rsid w:val="000F6D54"/>
    <w:rsid w:val="00101C88"/>
    <w:rsid w:val="00103E5E"/>
    <w:rsid w:val="00104020"/>
    <w:rsid w:val="00105589"/>
    <w:rsid w:val="00107400"/>
    <w:rsid w:val="00111C28"/>
    <w:rsid w:val="00120917"/>
    <w:rsid w:val="00122471"/>
    <w:rsid w:val="00124823"/>
    <w:rsid w:val="00124CE7"/>
    <w:rsid w:val="00126049"/>
    <w:rsid w:val="00126634"/>
    <w:rsid w:val="0013231D"/>
    <w:rsid w:val="00134B3B"/>
    <w:rsid w:val="0014251C"/>
    <w:rsid w:val="0014523F"/>
    <w:rsid w:val="00146838"/>
    <w:rsid w:val="00147A82"/>
    <w:rsid w:val="0015001D"/>
    <w:rsid w:val="00153036"/>
    <w:rsid w:val="00157D00"/>
    <w:rsid w:val="0017435F"/>
    <w:rsid w:val="0018640E"/>
    <w:rsid w:val="00186FFD"/>
    <w:rsid w:val="00190A31"/>
    <w:rsid w:val="00193EDF"/>
    <w:rsid w:val="0019437B"/>
    <w:rsid w:val="00195F7D"/>
    <w:rsid w:val="00196DD9"/>
    <w:rsid w:val="001A1E82"/>
    <w:rsid w:val="001A2305"/>
    <w:rsid w:val="001A41B2"/>
    <w:rsid w:val="001B039C"/>
    <w:rsid w:val="001B56CE"/>
    <w:rsid w:val="001B5763"/>
    <w:rsid w:val="001C0658"/>
    <w:rsid w:val="001D7AD2"/>
    <w:rsid w:val="001E33BE"/>
    <w:rsid w:val="001E68A8"/>
    <w:rsid w:val="001F16DD"/>
    <w:rsid w:val="001F4527"/>
    <w:rsid w:val="00203606"/>
    <w:rsid w:val="00215612"/>
    <w:rsid w:val="002250DC"/>
    <w:rsid w:val="0023090F"/>
    <w:rsid w:val="00235B37"/>
    <w:rsid w:val="00235F34"/>
    <w:rsid w:val="002424F7"/>
    <w:rsid w:val="002472D6"/>
    <w:rsid w:val="00254924"/>
    <w:rsid w:val="002553DE"/>
    <w:rsid w:val="00255E7F"/>
    <w:rsid w:val="002563E8"/>
    <w:rsid w:val="00260B94"/>
    <w:rsid w:val="00260D3F"/>
    <w:rsid w:val="00266281"/>
    <w:rsid w:val="0027025A"/>
    <w:rsid w:val="00270437"/>
    <w:rsid w:val="002729E7"/>
    <w:rsid w:val="002761B5"/>
    <w:rsid w:val="0028048F"/>
    <w:rsid w:val="00280E01"/>
    <w:rsid w:val="00286365"/>
    <w:rsid w:val="002925AE"/>
    <w:rsid w:val="00292EA5"/>
    <w:rsid w:val="002A3083"/>
    <w:rsid w:val="002A323F"/>
    <w:rsid w:val="002A537C"/>
    <w:rsid w:val="002A57C1"/>
    <w:rsid w:val="002A613D"/>
    <w:rsid w:val="002C08F3"/>
    <w:rsid w:val="002C64E2"/>
    <w:rsid w:val="002E1AF1"/>
    <w:rsid w:val="002E4050"/>
    <w:rsid w:val="002E40B1"/>
    <w:rsid w:val="002E5905"/>
    <w:rsid w:val="002F097D"/>
    <w:rsid w:val="00312B7B"/>
    <w:rsid w:val="00326D72"/>
    <w:rsid w:val="003325A6"/>
    <w:rsid w:val="00337BC1"/>
    <w:rsid w:val="00340310"/>
    <w:rsid w:val="0034273B"/>
    <w:rsid w:val="00345CCE"/>
    <w:rsid w:val="00352CD1"/>
    <w:rsid w:val="003577FD"/>
    <w:rsid w:val="00357DA4"/>
    <w:rsid w:val="0036335E"/>
    <w:rsid w:val="00364252"/>
    <w:rsid w:val="0036657A"/>
    <w:rsid w:val="00374E63"/>
    <w:rsid w:val="0037679C"/>
    <w:rsid w:val="003775D1"/>
    <w:rsid w:val="00377CD5"/>
    <w:rsid w:val="0038131E"/>
    <w:rsid w:val="00381534"/>
    <w:rsid w:val="00384017"/>
    <w:rsid w:val="0038473C"/>
    <w:rsid w:val="00384EC8"/>
    <w:rsid w:val="003961ED"/>
    <w:rsid w:val="003A0196"/>
    <w:rsid w:val="003A255B"/>
    <w:rsid w:val="003A53DC"/>
    <w:rsid w:val="003A747A"/>
    <w:rsid w:val="003C5C72"/>
    <w:rsid w:val="003D07BD"/>
    <w:rsid w:val="003D1C3F"/>
    <w:rsid w:val="003D396D"/>
    <w:rsid w:val="003D4931"/>
    <w:rsid w:val="003D4B09"/>
    <w:rsid w:val="003D5E18"/>
    <w:rsid w:val="003E2A0F"/>
    <w:rsid w:val="003F003E"/>
    <w:rsid w:val="003F0C75"/>
    <w:rsid w:val="003F37B0"/>
    <w:rsid w:val="003F417A"/>
    <w:rsid w:val="003F7086"/>
    <w:rsid w:val="004011BF"/>
    <w:rsid w:val="0040201A"/>
    <w:rsid w:val="00406D69"/>
    <w:rsid w:val="00410EB0"/>
    <w:rsid w:val="0042557D"/>
    <w:rsid w:val="00427003"/>
    <w:rsid w:val="004336F0"/>
    <w:rsid w:val="0043444F"/>
    <w:rsid w:val="00435EAA"/>
    <w:rsid w:val="00443192"/>
    <w:rsid w:val="0044385B"/>
    <w:rsid w:val="00445199"/>
    <w:rsid w:val="004513FB"/>
    <w:rsid w:val="00462713"/>
    <w:rsid w:val="004635D6"/>
    <w:rsid w:val="004639C7"/>
    <w:rsid w:val="0046467B"/>
    <w:rsid w:val="00466245"/>
    <w:rsid w:val="00467277"/>
    <w:rsid w:val="00475151"/>
    <w:rsid w:val="00475421"/>
    <w:rsid w:val="004759AA"/>
    <w:rsid w:val="00475FD1"/>
    <w:rsid w:val="0048032F"/>
    <w:rsid w:val="004805B0"/>
    <w:rsid w:val="004805D9"/>
    <w:rsid w:val="00481A8B"/>
    <w:rsid w:val="004827F9"/>
    <w:rsid w:val="00484DEA"/>
    <w:rsid w:val="00486D8A"/>
    <w:rsid w:val="00491768"/>
    <w:rsid w:val="004955C3"/>
    <w:rsid w:val="00497E92"/>
    <w:rsid w:val="004B1769"/>
    <w:rsid w:val="004B63D1"/>
    <w:rsid w:val="004B79E9"/>
    <w:rsid w:val="004C08A2"/>
    <w:rsid w:val="004C2DAE"/>
    <w:rsid w:val="004C45FE"/>
    <w:rsid w:val="004D5256"/>
    <w:rsid w:val="004D6272"/>
    <w:rsid w:val="004E2347"/>
    <w:rsid w:val="004F08E9"/>
    <w:rsid w:val="004F0FFE"/>
    <w:rsid w:val="004F5977"/>
    <w:rsid w:val="0050416C"/>
    <w:rsid w:val="005050D0"/>
    <w:rsid w:val="00510CC2"/>
    <w:rsid w:val="00513152"/>
    <w:rsid w:val="005131A4"/>
    <w:rsid w:val="00513F6B"/>
    <w:rsid w:val="0051450D"/>
    <w:rsid w:val="00514ED3"/>
    <w:rsid w:val="00520848"/>
    <w:rsid w:val="00520E90"/>
    <w:rsid w:val="00521654"/>
    <w:rsid w:val="005243DF"/>
    <w:rsid w:val="0052690B"/>
    <w:rsid w:val="00526C73"/>
    <w:rsid w:val="00532CF5"/>
    <w:rsid w:val="00535413"/>
    <w:rsid w:val="0054585D"/>
    <w:rsid w:val="00546EBB"/>
    <w:rsid w:val="0055312E"/>
    <w:rsid w:val="00561FBC"/>
    <w:rsid w:val="0056553C"/>
    <w:rsid w:val="00566C6F"/>
    <w:rsid w:val="00566E7F"/>
    <w:rsid w:val="005708BC"/>
    <w:rsid w:val="00570EB9"/>
    <w:rsid w:val="005726AE"/>
    <w:rsid w:val="0057724B"/>
    <w:rsid w:val="0058393F"/>
    <w:rsid w:val="00583B76"/>
    <w:rsid w:val="00584BD5"/>
    <w:rsid w:val="00585D87"/>
    <w:rsid w:val="00587302"/>
    <w:rsid w:val="005905B1"/>
    <w:rsid w:val="00595779"/>
    <w:rsid w:val="005A131B"/>
    <w:rsid w:val="005B0076"/>
    <w:rsid w:val="005B187A"/>
    <w:rsid w:val="005B585F"/>
    <w:rsid w:val="005C18D6"/>
    <w:rsid w:val="005C5751"/>
    <w:rsid w:val="005C6243"/>
    <w:rsid w:val="005C6F43"/>
    <w:rsid w:val="005C70FE"/>
    <w:rsid w:val="005C711B"/>
    <w:rsid w:val="005C7156"/>
    <w:rsid w:val="005C7A62"/>
    <w:rsid w:val="005C7BB4"/>
    <w:rsid w:val="005D2A00"/>
    <w:rsid w:val="005D7A00"/>
    <w:rsid w:val="005D7F47"/>
    <w:rsid w:val="005E1CFF"/>
    <w:rsid w:val="005E3E3F"/>
    <w:rsid w:val="005E6691"/>
    <w:rsid w:val="005E7C4F"/>
    <w:rsid w:val="005F0703"/>
    <w:rsid w:val="005F3E2C"/>
    <w:rsid w:val="00610522"/>
    <w:rsid w:val="00612C94"/>
    <w:rsid w:val="00614230"/>
    <w:rsid w:val="006235B2"/>
    <w:rsid w:val="00625232"/>
    <w:rsid w:val="006267DC"/>
    <w:rsid w:val="0063045D"/>
    <w:rsid w:val="0063601C"/>
    <w:rsid w:val="006363F5"/>
    <w:rsid w:val="00641169"/>
    <w:rsid w:val="0064230F"/>
    <w:rsid w:val="006442B5"/>
    <w:rsid w:val="0064736A"/>
    <w:rsid w:val="00650306"/>
    <w:rsid w:val="00653C3B"/>
    <w:rsid w:val="0066115F"/>
    <w:rsid w:val="006632D7"/>
    <w:rsid w:val="006710CA"/>
    <w:rsid w:val="006750C5"/>
    <w:rsid w:val="006828A4"/>
    <w:rsid w:val="006858F3"/>
    <w:rsid w:val="00686370"/>
    <w:rsid w:val="00691C2B"/>
    <w:rsid w:val="00693B17"/>
    <w:rsid w:val="00696E0F"/>
    <w:rsid w:val="00697DF0"/>
    <w:rsid w:val="006A0645"/>
    <w:rsid w:val="006A27EF"/>
    <w:rsid w:val="006A34C0"/>
    <w:rsid w:val="006A3B7A"/>
    <w:rsid w:val="006A5FA8"/>
    <w:rsid w:val="006A6806"/>
    <w:rsid w:val="006A7014"/>
    <w:rsid w:val="006B4CB2"/>
    <w:rsid w:val="006B5A17"/>
    <w:rsid w:val="006B6CB4"/>
    <w:rsid w:val="006C0B74"/>
    <w:rsid w:val="006C283A"/>
    <w:rsid w:val="006C5DED"/>
    <w:rsid w:val="006D2FE6"/>
    <w:rsid w:val="006D3F3D"/>
    <w:rsid w:val="006D5457"/>
    <w:rsid w:val="006D656C"/>
    <w:rsid w:val="006E2646"/>
    <w:rsid w:val="006F0F6E"/>
    <w:rsid w:val="006F11C3"/>
    <w:rsid w:val="006F1474"/>
    <w:rsid w:val="00705DBA"/>
    <w:rsid w:val="0071288E"/>
    <w:rsid w:val="00712C3C"/>
    <w:rsid w:val="00712D21"/>
    <w:rsid w:val="00715295"/>
    <w:rsid w:val="00715EA0"/>
    <w:rsid w:val="00716B94"/>
    <w:rsid w:val="00717B5A"/>
    <w:rsid w:val="007207C9"/>
    <w:rsid w:val="00721E0C"/>
    <w:rsid w:val="0073020D"/>
    <w:rsid w:val="00733EE4"/>
    <w:rsid w:val="00736B35"/>
    <w:rsid w:val="007417E6"/>
    <w:rsid w:val="00742122"/>
    <w:rsid w:val="007424C6"/>
    <w:rsid w:val="00743CF4"/>
    <w:rsid w:val="00745F15"/>
    <w:rsid w:val="00745FFD"/>
    <w:rsid w:val="00751D2D"/>
    <w:rsid w:val="00751EB2"/>
    <w:rsid w:val="00753E1C"/>
    <w:rsid w:val="00755C90"/>
    <w:rsid w:val="00762CE4"/>
    <w:rsid w:val="007726F0"/>
    <w:rsid w:val="007732ED"/>
    <w:rsid w:val="00775430"/>
    <w:rsid w:val="007759AF"/>
    <w:rsid w:val="00782533"/>
    <w:rsid w:val="00787751"/>
    <w:rsid w:val="007902E8"/>
    <w:rsid w:val="00791925"/>
    <w:rsid w:val="0079748D"/>
    <w:rsid w:val="00797C46"/>
    <w:rsid w:val="007A0638"/>
    <w:rsid w:val="007A29F4"/>
    <w:rsid w:val="007A6530"/>
    <w:rsid w:val="007B6625"/>
    <w:rsid w:val="007B6EE8"/>
    <w:rsid w:val="007C105D"/>
    <w:rsid w:val="007C4C18"/>
    <w:rsid w:val="007C592F"/>
    <w:rsid w:val="007C5F4B"/>
    <w:rsid w:val="007D20D0"/>
    <w:rsid w:val="007D22CE"/>
    <w:rsid w:val="007D7DA5"/>
    <w:rsid w:val="007E2A5A"/>
    <w:rsid w:val="007E7E60"/>
    <w:rsid w:val="007F3015"/>
    <w:rsid w:val="007F3C6A"/>
    <w:rsid w:val="007F3CC0"/>
    <w:rsid w:val="007F5955"/>
    <w:rsid w:val="007F6527"/>
    <w:rsid w:val="007F7700"/>
    <w:rsid w:val="007F7E5C"/>
    <w:rsid w:val="00801491"/>
    <w:rsid w:val="008042EB"/>
    <w:rsid w:val="008053CC"/>
    <w:rsid w:val="00812C2B"/>
    <w:rsid w:val="0081645F"/>
    <w:rsid w:val="008173F7"/>
    <w:rsid w:val="00817F3E"/>
    <w:rsid w:val="008239D9"/>
    <w:rsid w:val="00831CEC"/>
    <w:rsid w:val="00832B31"/>
    <w:rsid w:val="00833694"/>
    <w:rsid w:val="00835223"/>
    <w:rsid w:val="0084209A"/>
    <w:rsid w:val="00843164"/>
    <w:rsid w:val="00844D3D"/>
    <w:rsid w:val="00854E7D"/>
    <w:rsid w:val="008551F7"/>
    <w:rsid w:val="008564DF"/>
    <w:rsid w:val="00861AF1"/>
    <w:rsid w:val="008626A1"/>
    <w:rsid w:val="00862F75"/>
    <w:rsid w:val="00864060"/>
    <w:rsid w:val="008658EC"/>
    <w:rsid w:val="008670C5"/>
    <w:rsid w:val="00872BF7"/>
    <w:rsid w:val="0087704F"/>
    <w:rsid w:val="00877370"/>
    <w:rsid w:val="00882FC2"/>
    <w:rsid w:val="008831E3"/>
    <w:rsid w:val="00884505"/>
    <w:rsid w:val="0089081A"/>
    <w:rsid w:val="00891C0C"/>
    <w:rsid w:val="00891E82"/>
    <w:rsid w:val="00892EBF"/>
    <w:rsid w:val="008A380F"/>
    <w:rsid w:val="008A6183"/>
    <w:rsid w:val="008A66E2"/>
    <w:rsid w:val="008A74DF"/>
    <w:rsid w:val="008B0EAF"/>
    <w:rsid w:val="008B2960"/>
    <w:rsid w:val="008B5DC0"/>
    <w:rsid w:val="008B6E80"/>
    <w:rsid w:val="008C0CCA"/>
    <w:rsid w:val="008C324F"/>
    <w:rsid w:val="008D11FA"/>
    <w:rsid w:val="008D2A1E"/>
    <w:rsid w:val="008E4AA0"/>
    <w:rsid w:val="008E5764"/>
    <w:rsid w:val="008F0C1F"/>
    <w:rsid w:val="008F49EF"/>
    <w:rsid w:val="008F6D03"/>
    <w:rsid w:val="00912B39"/>
    <w:rsid w:val="0091731F"/>
    <w:rsid w:val="00917816"/>
    <w:rsid w:val="0092008E"/>
    <w:rsid w:val="00920130"/>
    <w:rsid w:val="0092112C"/>
    <w:rsid w:val="00922D45"/>
    <w:rsid w:val="00926A61"/>
    <w:rsid w:val="009278CD"/>
    <w:rsid w:val="00931654"/>
    <w:rsid w:val="009325E0"/>
    <w:rsid w:val="0093733F"/>
    <w:rsid w:val="00944819"/>
    <w:rsid w:val="009529AC"/>
    <w:rsid w:val="00954498"/>
    <w:rsid w:val="00955DDF"/>
    <w:rsid w:val="00957B42"/>
    <w:rsid w:val="009607B3"/>
    <w:rsid w:val="00963DFC"/>
    <w:rsid w:val="00966699"/>
    <w:rsid w:val="00970B2F"/>
    <w:rsid w:val="00970F00"/>
    <w:rsid w:val="00975223"/>
    <w:rsid w:val="0097559D"/>
    <w:rsid w:val="00976D4C"/>
    <w:rsid w:val="00991D1E"/>
    <w:rsid w:val="009923D3"/>
    <w:rsid w:val="0099408B"/>
    <w:rsid w:val="00997CC2"/>
    <w:rsid w:val="009B1113"/>
    <w:rsid w:val="009B5C43"/>
    <w:rsid w:val="009C3FD6"/>
    <w:rsid w:val="009C617E"/>
    <w:rsid w:val="009C6C9A"/>
    <w:rsid w:val="009D26CB"/>
    <w:rsid w:val="009D26F2"/>
    <w:rsid w:val="009D45F0"/>
    <w:rsid w:val="009D717E"/>
    <w:rsid w:val="009D7793"/>
    <w:rsid w:val="009E2AE2"/>
    <w:rsid w:val="009E32E8"/>
    <w:rsid w:val="009E4787"/>
    <w:rsid w:val="009E7A80"/>
    <w:rsid w:val="009F0147"/>
    <w:rsid w:val="009F1A2F"/>
    <w:rsid w:val="009F1D34"/>
    <w:rsid w:val="009F3D2E"/>
    <w:rsid w:val="009F7B9C"/>
    <w:rsid w:val="00A13072"/>
    <w:rsid w:val="00A13768"/>
    <w:rsid w:val="00A16466"/>
    <w:rsid w:val="00A2749E"/>
    <w:rsid w:val="00A303BB"/>
    <w:rsid w:val="00A33EF8"/>
    <w:rsid w:val="00A44D50"/>
    <w:rsid w:val="00A53124"/>
    <w:rsid w:val="00A540CE"/>
    <w:rsid w:val="00A55BEE"/>
    <w:rsid w:val="00A57CFB"/>
    <w:rsid w:val="00A61102"/>
    <w:rsid w:val="00A62AC2"/>
    <w:rsid w:val="00A62DCA"/>
    <w:rsid w:val="00A63868"/>
    <w:rsid w:val="00A65A8E"/>
    <w:rsid w:val="00A734A8"/>
    <w:rsid w:val="00A768EC"/>
    <w:rsid w:val="00A76AA4"/>
    <w:rsid w:val="00A77436"/>
    <w:rsid w:val="00A77C49"/>
    <w:rsid w:val="00A81DBB"/>
    <w:rsid w:val="00A82DCC"/>
    <w:rsid w:val="00A910D3"/>
    <w:rsid w:val="00A97049"/>
    <w:rsid w:val="00AA3D33"/>
    <w:rsid w:val="00AA579E"/>
    <w:rsid w:val="00AA6D1D"/>
    <w:rsid w:val="00AB3808"/>
    <w:rsid w:val="00AB68CF"/>
    <w:rsid w:val="00AC1E8B"/>
    <w:rsid w:val="00AC2698"/>
    <w:rsid w:val="00AC3A2F"/>
    <w:rsid w:val="00AC4458"/>
    <w:rsid w:val="00AC47D9"/>
    <w:rsid w:val="00AD0578"/>
    <w:rsid w:val="00AD30D5"/>
    <w:rsid w:val="00AD3D70"/>
    <w:rsid w:val="00AD6A02"/>
    <w:rsid w:val="00AE2ED0"/>
    <w:rsid w:val="00AE58BE"/>
    <w:rsid w:val="00AF6C37"/>
    <w:rsid w:val="00AF6D86"/>
    <w:rsid w:val="00B034DA"/>
    <w:rsid w:val="00B07535"/>
    <w:rsid w:val="00B23FAA"/>
    <w:rsid w:val="00B26277"/>
    <w:rsid w:val="00B27C82"/>
    <w:rsid w:val="00B3295F"/>
    <w:rsid w:val="00B35181"/>
    <w:rsid w:val="00B3738E"/>
    <w:rsid w:val="00B37AA1"/>
    <w:rsid w:val="00B40934"/>
    <w:rsid w:val="00B42F9E"/>
    <w:rsid w:val="00B46523"/>
    <w:rsid w:val="00B472A0"/>
    <w:rsid w:val="00B552C1"/>
    <w:rsid w:val="00B56BA1"/>
    <w:rsid w:val="00B56FCF"/>
    <w:rsid w:val="00B64063"/>
    <w:rsid w:val="00B64F90"/>
    <w:rsid w:val="00B66AE0"/>
    <w:rsid w:val="00B719C5"/>
    <w:rsid w:val="00B71A79"/>
    <w:rsid w:val="00B744E1"/>
    <w:rsid w:val="00B84E2A"/>
    <w:rsid w:val="00B86B21"/>
    <w:rsid w:val="00B87EBB"/>
    <w:rsid w:val="00B93E60"/>
    <w:rsid w:val="00B95DD4"/>
    <w:rsid w:val="00B9773F"/>
    <w:rsid w:val="00BA02A0"/>
    <w:rsid w:val="00BA0A64"/>
    <w:rsid w:val="00BA4357"/>
    <w:rsid w:val="00BA6DE9"/>
    <w:rsid w:val="00BC1332"/>
    <w:rsid w:val="00BC1E0A"/>
    <w:rsid w:val="00BC1FF8"/>
    <w:rsid w:val="00BC28FC"/>
    <w:rsid w:val="00BC3D13"/>
    <w:rsid w:val="00BC3DEE"/>
    <w:rsid w:val="00BE643A"/>
    <w:rsid w:val="00BE723C"/>
    <w:rsid w:val="00BF401F"/>
    <w:rsid w:val="00BF5ED9"/>
    <w:rsid w:val="00C00D23"/>
    <w:rsid w:val="00C01DAD"/>
    <w:rsid w:val="00C02E26"/>
    <w:rsid w:val="00C037D9"/>
    <w:rsid w:val="00C04CDE"/>
    <w:rsid w:val="00C05CF7"/>
    <w:rsid w:val="00C067C5"/>
    <w:rsid w:val="00C07FA7"/>
    <w:rsid w:val="00C128F7"/>
    <w:rsid w:val="00C12C66"/>
    <w:rsid w:val="00C144CC"/>
    <w:rsid w:val="00C2476A"/>
    <w:rsid w:val="00C24BBF"/>
    <w:rsid w:val="00C27380"/>
    <w:rsid w:val="00C32F19"/>
    <w:rsid w:val="00C33255"/>
    <w:rsid w:val="00C34F04"/>
    <w:rsid w:val="00C37C2B"/>
    <w:rsid w:val="00C40379"/>
    <w:rsid w:val="00C40E7F"/>
    <w:rsid w:val="00C5450D"/>
    <w:rsid w:val="00C55E5B"/>
    <w:rsid w:val="00C5716D"/>
    <w:rsid w:val="00C61429"/>
    <w:rsid w:val="00C62020"/>
    <w:rsid w:val="00C63901"/>
    <w:rsid w:val="00C72EF9"/>
    <w:rsid w:val="00C73BE2"/>
    <w:rsid w:val="00C819E3"/>
    <w:rsid w:val="00C8377A"/>
    <w:rsid w:val="00C83DD6"/>
    <w:rsid w:val="00C9165D"/>
    <w:rsid w:val="00C927D0"/>
    <w:rsid w:val="00C942C4"/>
    <w:rsid w:val="00C94878"/>
    <w:rsid w:val="00C95D0E"/>
    <w:rsid w:val="00C95DA6"/>
    <w:rsid w:val="00C978C6"/>
    <w:rsid w:val="00CA1B1C"/>
    <w:rsid w:val="00CA27C9"/>
    <w:rsid w:val="00CB1908"/>
    <w:rsid w:val="00CB73A0"/>
    <w:rsid w:val="00CB77D5"/>
    <w:rsid w:val="00CC05D9"/>
    <w:rsid w:val="00CC7C7B"/>
    <w:rsid w:val="00CD349E"/>
    <w:rsid w:val="00CD47F7"/>
    <w:rsid w:val="00CD7582"/>
    <w:rsid w:val="00CE564F"/>
    <w:rsid w:val="00CE5DB9"/>
    <w:rsid w:val="00CF1156"/>
    <w:rsid w:val="00CF29F0"/>
    <w:rsid w:val="00D0020C"/>
    <w:rsid w:val="00D0555C"/>
    <w:rsid w:val="00D06E8C"/>
    <w:rsid w:val="00D1102F"/>
    <w:rsid w:val="00D11E7E"/>
    <w:rsid w:val="00D127D2"/>
    <w:rsid w:val="00D27F38"/>
    <w:rsid w:val="00D30E2C"/>
    <w:rsid w:val="00D320EE"/>
    <w:rsid w:val="00D32F5A"/>
    <w:rsid w:val="00D33707"/>
    <w:rsid w:val="00D343F0"/>
    <w:rsid w:val="00D34CAA"/>
    <w:rsid w:val="00D35378"/>
    <w:rsid w:val="00D35BBE"/>
    <w:rsid w:val="00D35C6F"/>
    <w:rsid w:val="00D367ED"/>
    <w:rsid w:val="00D37674"/>
    <w:rsid w:val="00D37743"/>
    <w:rsid w:val="00D55078"/>
    <w:rsid w:val="00D568D3"/>
    <w:rsid w:val="00D6073D"/>
    <w:rsid w:val="00D61867"/>
    <w:rsid w:val="00D64469"/>
    <w:rsid w:val="00D65641"/>
    <w:rsid w:val="00D717B0"/>
    <w:rsid w:val="00D752B5"/>
    <w:rsid w:val="00D76DC7"/>
    <w:rsid w:val="00D814ED"/>
    <w:rsid w:val="00D814EF"/>
    <w:rsid w:val="00D81F4E"/>
    <w:rsid w:val="00D85733"/>
    <w:rsid w:val="00D8587A"/>
    <w:rsid w:val="00D86C6A"/>
    <w:rsid w:val="00D8764C"/>
    <w:rsid w:val="00D87BE3"/>
    <w:rsid w:val="00D92720"/>
    <w:rsid w:val="00D95618"/>
    <w:rsid w:val="00D9645E"/>
    <w:rsid w:val="00D978E9"/>
    <w:rsid w:val="00DA465B"/>
    <w:rsid w:val="00DA6C40"/>
    <w:rsid w:val="00DB028B"/>
    <w:rsid w:val="00DB425B"/>
    <w:rsid w:val="00DB5748"/>
    <w:rsid w:val="00DB66A6"/>
    <w:rsid w:val="00DC0046"/>
    <w:rsid w:val="00DC2083"/>
    <w:rsid w:val="00DC2584"/>
    <w:rsid w:val="00DD1D35"/>
    <w:rsid w:val="00DD43B7"/>
    <w:rsid w:val="00DE0C8D"/>
    <w:rsid w:val="00DE27DF"/>
    <w:rsid w:val="00DE390D"/>
    <w:rsid w:val="00DF1288"/>
    <w:rsid w:val="00DF30E9"/>
    <w:rsid w:val="00DF46FC"/>
    <w:rsid w:val="00DF4F4F"/>
    <w:rsid w:val="00DF5727"/>
    <w:rsid w:val="00DF721D"/>
    <w:rsid w:val="00DF75BC"/>
    <w:rsid w:val="00E006C5"/>
    <w:rsid w:val="00E04B32"/>
    <w:rsid w:val="00E05365"/>
    <w:rsid w:val="00E07672"/>
    <w:rsid w:val="00E13020"/>
    <w:rsid w:val="00E14783"/>
    <w:rsid w:val="00E152CB"/>
    <w:rsid w:val="00E20E4E"/>
    <w:rsid w:val="00E2401C"/>
    <w:rsid w:val="00E24997"/>
    <w:rsid w:val="00E2595E"/>
    <w:rsid w:val="00E25DF2"/>
    <w:rsid w:val="00E30A28"/>
    <w:rsid w:val="00E323DB"/>
    <w:rsid w:val="00E33FC4"/>
    <w:rsid w:val="00E3656E"/>
    <w:rsid w:val="00E41D9A"/>
    <w:rsid w:val="00E42361"/>
    <w:rsid w:val="00E47D0C"/>
    <w:rsid w:val="00E50D5B"/>
    <w:rsid w:val="00E52E92"/>
    <w:rsid w:val="00E53708"/>
    <w:rsid w:val="00E53B6D"/>
    <w:rsid w:val="00E63F37"/>
    <w:rsid w:val="00E72EE3"/>
    <w:rsid w:val="00E74684"/>
    <w:rsid w:val="00E7544A"/>
    <w:rsid w:val="00E76367"/>
    <w:rsid w:val="00E8030F"/>
    <w:rsid w:val="00E80BD5"/>
    <w:rsid w:val="00E852A4"/>
    <w:rsid w:val="00E862F4"/>
    <w:rsid w:val="00E865E1"/>
    <w:rsid w:val="00E90C36"/>
    <w:rsid w:val="00E915D1"/>
    <w:rsid w:val="00E93015"/>
    <w:rsid w:val="00E94898"/>
    <w:rsid w:val="00E97827"/>
    <w:rsid w:val="00EA5BA5"/>
    <w:rsid w:val="00EB05A0"/>
    <w:rsid w:val="00EB0D26"/>
    <w:rsid w:val="00EB30CE"/>
    <w:rsid w:val="00EB3E5F"/>
    <w:rsid w:val="00EB58E5"/>
    <w:rsid w:val="00EB607D"/>
    <w:rsid w:val="00EC0828"/>
    <w:rsid w:val="00EC1C86"/>
    <w:rsid w:val="00EC574D"/>
    <w:rsid w:val="00ED1F97"/>
    <w:rsid w:val="00ED56F4"/>
    <w:rsid w:val="00ED604B"/>
    <w:rsid w:val="00EF0744"/>
    <w:rsid w:val="00EF3E16"/>
    <w:rsid w:val="00EF407B"/>
    <w:rsid w:val="00EF7D16"/>
    <w:rsid w:val="00F0034F"/>
    <w:rsid w:val="00F04D0B"/>
    <w:rsid w:val="00F053DC"/>
    <w:rsid w:val="00F0709B"/>
    <w:rsid w:val="00F077C1"/>
    <w:rsid w:val="00F1355C"/>
    <w:rsid w:val="00F20FA0"/>
    <w:rsid w:val="00F240D9"/>
    <w:rsid w:val="00F25533"/>
    <w:rsid w:val="00F269EE"/>
    <w:rsid w:val="00F33D7A"/>
    <w:rsid w:val="00F401C8"/>
    <w:rsid w:val="00F41420"/>
    <w:rsid w:val="00F45A33"/>
    <w:rsid w:val="00F5218C"/>
    <w:rsid w:val="00F531A2"/>
    <w:rsid w:val="00F53427"/>
    <w:rsid w:val="00F575E2"/>
    <w:rsid w:val="00F6077F"/>
    <w:rsid w:val="00F62AAC"/>
    <w:rsid w:val="00F63B5F"/>
    <w:rsid w:val="00F816BD"/>
    <w:rsid w:val="00F85482"/>
    <w:rsid w:val="00F8704A"/>
    <w:rsid w:val="00F877FD"/>
    <w:rsid w:val="00F90E9E"/>
    <w:rsid w:val="00F93972"/>
    <w:rsid w:val="00F95469"/>
    <w:rsid w:val="00F97CB5"/>
    <w:rsid w:val="00FA14CF"/>
    <w:rsid w:val="00FA18AC"/>
    <w:rsid w:val="00FA6C7C"/>
    <w:rsid w:val="00FB12B0"/>
    <w:rsid w:val="00FB4767"/>
    <w:rsid w:val="00FB5E28"/>
    <w:rsid w:val="00FC15D5"/>
    <w:rsid w:val="00FC618C"/>
    <w:rsid w:val="00FD11F0"/>
    <w:rsid w:val="00FD1810"/>
    <w:rsid w:val="00FE00C6"/>
    <w:rsid w:val="00FE0E20"/>
    <w:rsid w:val="00FE4019"/>
    <w:rsid w:val="00FE75B8"/>
    <w:rsid w:val="00FE7B67"/>
    <w:rsid w:val="00FE7B9E"/>
    <w:rsid w:val="00FF00D7"/>
    <w:rsid w:val="00FF0982"/>
    <w:rsid w:val="00FF3FD5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3900"/>
  <w15:chartTrackingRefBased/>
  <w15:docId w15:val="{F11D624E-2F6A-4B33-A446-A99F902F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5B"/>
  </w:style>
  <w:style w:type="paragraph" w:styleId="Heading1">
    <w:name w:val="heading 1"/>
    <w:basedOn w:val="Normal"/>
    <w:link w:val="Heading1Char"/>
    <w:uiPriority w:val="3"/>
    <w:qFormat/>
    <w:rsid w:val="00843164"/>
    <w:pPr>
      <w:keepNext/>
      <w:keepLines/>
      <w:pBdr>
        <w:bottom w:val="double" w:sz="2" w:space="1" w:color="595959" w:themeColor="text1" w:themeTint="A6"/>
      </w:pBdr>
      <w:spacing w:before="6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843164"/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Bullet">
    <w:name w:val="List Bullet"/>
    <w:basedOn w:val="Normal"/>
    <w:uiPriority w:val="8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2"/>
    <w:qFormat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843164"/>
    <w:rPr>
      <w:rFonts w:asciiTheme="majorHAnsi" w:eastAsiaTheme="majorEastAsia" w:hAnsiTheme="majorHAnsi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4472C4" w:themeColor="accent1" w:shadow="1"/>
        <w:left w:val="single" w:sz="2" w:space="10" w:color="4472C4" w:themeColor="accent1" w:shadow="1"/>
        <w:bottom w:val="single" w:sz="2" w:space="10" w:color="4472C4" w:themeColor="accent1" w:shadow="1"/>
        <w:right w:val="single" w:sz="2" w:space="10" w:color="4472C4" w:themeColor="accent1" w:shadow="1"/>
      </w:pBdr>
      <w:ind w:left="1152" w:right="1152"/>
    </w:pPr>
    <w:rPr>
      <w:rFonts w:eastAsiaTheme="minorEastAsia"/>
      <w:i/>
      <w:iCs/>
      <w:color w:val="1F3864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1F3864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0C0CA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0C0CA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5492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1F3864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1F386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0CA7"/>
    <w:rPr>
      <w:i/>
      <w:iCs/>
      <w:color w:val="1F386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1F3864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before="240" w:line="240" w:lineRule="auto"/>
      <w:outlineLvl w:val="9"/>
    </w:pPr>
    <w:rPr>
      <w:caps w:val="0"/>
      <w:color w:val="1F3864" w:themeColor="accent1" w:themeShade="8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26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krushaybhavsar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rushaybhavsar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ushaybhavsar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rushaybhavsa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ush\AppData\Roaming\Microsoft\Templates\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8FCBF1-FECC-4EE5-AF7A-041CAFECA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5518</TotalTime>
  <Pages>1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Krushay Bhavsar</dc:creator>
  <cp:keywords/>
  <dc:description/>
  <cp:lastModifiedBy>Krushay Bhavsar</cp:lastModifiedBy>
  <cp:revision>17</cp:revision>
  <cp:lastPrinted>2025-07-09T00:53:00Z</cp:lastPrinted>
  <dcterms:created xsi:type="dcterms:W3CDTF">2025-05-26T23:45:00Z</dcterms:created>
  <dcterms:modified xsi:type="dcterms:W3CDTF">2025-10-14T02:01:00Z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