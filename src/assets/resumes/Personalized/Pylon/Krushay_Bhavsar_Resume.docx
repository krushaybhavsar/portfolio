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20A91" w14:textId="6BB31375" w:rsidR="00C067C5" w:rsidRPr="007F7700" w:rsidRDefault="00DE0C8D" w:rsidP="00997CC2">
      <w:pPr>
        <w:pStyle w:val="Title"/>
        <w:ind w:left="-540" w:right="-738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F770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Krushay Bhavsar</w:t>
      </w:r>
    </w:p>
    <w:tbl>
      <w:tblPr>
        <w:tblStyle w:val="ResumeTable"/>
        <w:tblW w:w="6980" w:type="pct"/>
        <w:tblInd w:w="-2160" w:type="dxa"/>
        <w:tblCellMar>
          <w:top w:w="72" w:type="dxa"/>
          <w:left w:w="1656" w:type="dxa"/>
        </w:tblCellMar>
        <w:tblLook w:val="0600" w:firstRow="0" w:lastRow="0" w:firstColumn="0" w:lastColumn="0" w:noHBand="1" w:noVBand="1"/>
        <w:tblDescription w:val="Contact Info table"/>
      </w:tblPr>
      <w:tblGrid>
        <w:gridCol w:w="12690"/>
      </w:tblGrid>
      <w:tr w:rsidR="00653C3B" w:rsidRPr="00653C3B" w14:paraId="1B7706F2" w14:textId="77777777" w:rsidTr="00A97049">
        <w:trPr>
          <w:trHeight w:val="477"/>
          <w:tblHeader/>
        </w:trPr>
        <w:tc>
          <w:tcPr>
            <w:tcW w:w="5000" w:type="pct"/>
          </w:tcPr>
          <w:p w14:paraId="7B66FD07" w14:textId="0E0D2A22" w:rsidR="00782533" w:rsidRPr="0034273B" w:rsidRDefault="00BE643A" w:rsidP="00A97049">
            <w:pPr>
              <w:pStyle w:val="ContactInfo"/>
              <w:spacing w:after="20"/>
              <w:jc w:val="center"/>
              <w:rPr>
                <w:rStyle w:val="Hyperlink"/>
                <w:rFonts w:ascii="Times New Roman" w:hAnsi="Times New Roman" w:cs="Times New Roman"/>
                <w:color w:val="000000" w:themeColor="text1"/>
                <w:sz w:val="19"/>
                <w:szCs w:val="19"/>
                <w:u w:val="none"/>
              </w:rPr>
            </w:pP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New York </w:t>
            </w:r>
            <w:r w:rsidR="008042EB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City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Metropolitan Area</w:t>
            </w:r>
            <w:r w:rsidR="00260D3F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 | </w:t>
            </w:r>
            <w:r w:rsidR="004F08E9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(201) 375-5770</w:t>
            </w:r>
            <w:r w:rsidR="00260D3F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 | </w:t>
            </w:r>
            <w:hyperlink r:id="rId11" w:history="1">
              <w:r w:rsidR="00443192" w:rsidRPr="0034273B">
                <w:rPr>
                  <w:rStyle w:val="Hyperlink"/>
                  <w:rFonts w:ascii="Times New Roman" w:hAnsi="Times New Roman" w:cs="Times New Roman"/>
                  <w:color w:val="000000" w:themeColor="text1"/>
                  <w:sz w:val="19"/>
                  <w:szCs w:val="19"/>
                  <w:u w:val="none"/>
                </w:rPr>
                <w:t>krushaybhavsar@gmail.com</w:t>
              </w:r>
            </w:hyperlink>
            <w:r w:rsidR="0034273B" w:rsidRPr="0034273B">
              <w:rPr>
                <w:rStyle w:val="Hyperlink"/>
                <w:rFonts w:ascii="Times New Roman" w:hAnsi="Times New Roman" w:cs="Times New Roman"/>
                <w:color w:val="000000" w:themeColor="text1"/>
                <w:sz w:val="19"/>
                <w:szCs w:val="19"/>
                <w:u w:val="none"/>
              </w:rPr>
              <w:t xml:space="preserve"> | U</w:t>
            </w:r>
            <w:r w:rsidR="0034273B">
              <w:rPr>
                <w:rStyle w:val="Hyperlink"/>
                <w:rFonts w:ascii="Times New Roman" w:hAnsi="Times New Roman" w:cs="Times New Roman"/>
                <w:color w:val="000000" w:themeColor="text1"/>
                <w:sz w:val="19"/>
                <w:szCs w:val="19"/>
                <w:u w:val="none"/>
              </w:rPr>
              <w:t>.</w:t>
            </w:r>
            <w:r w:rsidR="0034273B" w:rsidRPr="0034273B">
              <w:rPr>
                <w:rStyle w:val="Hyperlink"/>
                <w:rFonts w:ascii="Times New Roman" w:hAnsi="Times New Roman" w:cs="Times New Roman"/>
                <w:color w:val="000000" w:themeColor="text1"/>
                <w:sz w:val="19"/>
                <w:szCs w:val="19"/>
                <w:u w:val="none"/>
              </w:rPr>
              <w:t>S</w:t>
            </w:r>
            <w:r w:rsidR="0034273B">
              <w:rPr>
                <w:rStyle w:val="Hyperlink"/>
                <w:rFonts w:ascii="Times New Roman" w:hAnsi="Times New Roman" w:cs="Times New Roman"/>
                <w:color w:val="000000" w:themeColor="text1"/>
                <w:sz w:val="19"/>
                <w:szCs w:val="19"/>
                <w:u w:val="none"/>
              </w:rPr>
              <w:t>.</w:t>
            </w:r>
            <w:r w:rsidR="0034273B" w:rsidRPr="0034273B">
              <w:rPr>
                <w:rStyle w:val="Hyperlink"/>
                <w:rFonts w:ascii="Times New Roman" w:hAnsi="Times New Roman" w:cs="Times New Roman"/>
                <w:color w:val="000000" w:themeColor="text1"/>
                <w:sz w:val="19"/>
                <w:szCs w:val="19"/>
                <w:u w:val="none"/>
              </w:rPr>
              <w:t xml:space="preserve"> Citizen</w:t>
            </w:r>
          </w:p>
          <w:p w14:paraId="4D3C402E" w14:textId="708F8110" w:rsidR="00443192" w:rsidRPr="00653C3B" w:rsidRDefault="00215612" w:rsidP="00A97049">
            <w:pPr>
              <w:pStyle w:val="ContactInfo"/>
              <w:spacing w:after="40"/>
              <w:ind w:left="-39"/>
              <w:jc w:val="center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Portfolio: </w:t>
            </w:r>
            <w:hyperlink r:id="rId12" w:history="1">
              <w:r w:rsidRPr="00653C3B">
                <w:rPr>
                  <w:rStyle w:val="Hyperlink"/>
                  <w:rFonts w:ascii="Times New Roman" w:hAnsi="Times New Roman" w:cs="Times New Roman"/>
                  <w:color w:val="000000" w:themeColor="text1"/>
                  <w:sz w:val="19"/>
                  <w:szCs w:val="19"/>
                </w:rPr>
                <w:t>krushaybhavsar.com</w:t>
              </w:r>
            </w:hyperlink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</w:t>
            </w:r>
            <w:r w:rsidR="00782533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A97049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0C0B1C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LinkedIn: </w:t>
            </w:r>
            <w:hyperlink r:id="rId13" w:history="1">
              <w:r w:rsidR="00CF29F0" w:rsidRPr="00653C3B">
                <w:rPr>
                  <w:rStyle w:val="Hyperlink"/>
                  <w:rFonts w:ascii="Times New Roman" w:hAnsi="Times New Roman" w:cs="Times New Roman"/>
                  <w:color w:val="000000" w:themeColor="text1"/>
                  <w:sz w:val="19"/>
                  <w:szCs w:val="19"/>
                </w:rPr>
                <w:t>linkedin.com/in/</w:t>
              </w:r>
              <w:proofErr w:type="spellStart"/>
              <w:r w:rsidR="00CF29F0" w:rsidRPr="00653C3B">
                <w:rPr>
                  <w:rStyle w:val="Hyperlink"/>
                  <w:rFonts w:ascii="Times New Roman" w:hAnsi="Times New Roman" w:cs="Times New Roman"/>
                  <w:color w:val="000000" w:themeColor="text1"/>
                  <w:sz w:val="19"/>
                  <w:szCs w:val="19"/>
                </w:rPr>
                <w:t>krushaybhavsar</w:t>
              </w:r>
              <w:proofErr w:type="spellEnd"/>
            </w:hyperlink>
            <w:r w:rsidR="00A97049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</w:t>
            </w:r>
            <w:r w:rsidR="00A97049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</w:t>
            </w:r>
            <w:r w:rsidR="00A97049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DD43B7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GitHub: </w:t>
            </w:r>
            <w:hyperlink r:id="rId14" w:history="1">
              <w:r w:rsidR="00DD43B7" w:rsidRPr="00653C3B">
                <w:rPr>
                  <w:rStyle w:val="Hyperlink"/>
                  <w:rFonts w:ascii="Times New Roman" w:hAnsi="Times New Roman" w:cs="Times New Roman"/>
                  <w:color w:val="000000" w:themeColor="text1"/>
                  <w:sz w:val="19"/>
                  <w:szCs w:val="19"/>
                </w:rPr>
                <w:t>github.com/</w:t>
              </w:r>
              <w:proofErr w:type="spellStart"/>
              <w:r w:rsidR="00DD43B7" w:rsidRPr="00653C3B">
                <w:rPr>
                  <w:rStyle w:val="Hyperlink"/>
                  <w:rFonts w:ascii="Times New Roman" w:hAnsi="Times New Roman" w:cs="Times New Roman"/>
                  <w:color w:val="000000" w:themeColor="text1"/>
                  <w:sz w:val="19"/>
                  <w:szCs w:val="19"/>
                </w:rPr>
                <w:t>krushaybhavsar</w:t>
              </w:r>
              <w:proofErr w:type="spellEnd"/>
            </w:hyperlink>
          </w:p>
        </w:tc>
      </w:tr>
    </w:tbl>
    <w:p w14:paraId="40522A69" w14:textId="6F7D2587" w:rsidR="00C067C5" w:rsidRPr="00653C3B" w:rsidRDefault="001C0658" w:rsidP="00D367ED">
      <w:pPr>
        <w:pStyle w:val="Heading1"/>
        <w:pBdr>
          <w:bottom w:val="double" w:sz="2" w:space="0" w:color="595959" w:themeColor="text1" w:themeTint="A6"/>
        </w:pBdr>
        <w:spacing w:before="40"/>
        <w:ind w:left="-547" w:right="-734"/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</w:pPr>
      <w:r w:rsidRPr="00653C3B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>EDUCATION</w:t>
      </w:r>
    </w:p>
    <w:tbl>
      <w:tblPr>
        <w:tblStyle w:val="ResumeTable"/>
        <w:tblW w:w="6980" w:type="pct"/>
        <w:tblInd w:w="-2160" w:type="dxa"/>
        <w:tblCellMar>
          <w:top w:w="72" w:type="dxa"/>
          <w:left w:w="1656" w:type="dxa"/>
        </w:tblCellMar>
        <w:tblLook w:val="0620" w:firstRow="1" w:lastRow="0" w:firstColumn="0" w:lastColumn="0" w:noHBand="1" w:noVBand="1"/>
        <w:tblDescription w:val="Objective table"/>
      </w:tblPr>
      <w:tblGrid>
        <w:gridCol w:w="12690"/>
      </w:tblGrid>
      <w:tr w:rsidR="00653C3B" w:rsidRPr="00653C3B" w14:paraId="31F87311" w14:textId="77777777" w:rsidTr="00A970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64"/>
          <w:tblHeader/>
        </w:trPr>
        <w:tc>
          <w:tcPr>
            <w:tcW w:w="5000" w:type="pct"/>
          </w:tcPr>
          <w:p w14:paraId="113724DA" w14:textId="329DBD20" w:rsidR="006632D7" w:rsidRPr="00653C3B" w:rsidRDefault="00042F60" w:rsidP="007F7700">
            <w:pPr>
              <w:spacing w:after="0"/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Georgia Institute of Technology</w:t>
            </w:r>
            <w:r w:rsidR="00475151"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– </w:t>
            </w:r>
            <w:r w:rsidR="00475151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GPA: </w:t>
            </w:r>
            <w:r w:rsidR="0002552E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3</w:t>
            </w:r>
            <w:r w:rsidR="00475151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.</w:t>
            </w:r>
            <w:r w:rsidR="0002552E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95</w:t>
            </w:r>
            <w:r w:rsidR="00475151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/4.</w:t>
            </w:r>
            <w:r w:rsidR="0002552E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0</w:t>
            </w:r>
            <w:r w:rsidR="00475151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0</w:t>
            </w:r>
            <w:r w:rsidR="00736B35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, Faculty Honors</w:t>
            </w:r>
            <w:r w:rsidR="00A910D3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</w:t>
            </w:r>
            <w:r w:rsidR="005C575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5726AE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</w:t>
            </w:r>
            <w:r w:rsidR="00892EBF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       </w:t>
            </w:r>
            <w:r w:rsidR="00101C88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</w:t>
            </w:r>
            <w:r w:rsidR="00892EBF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</w:t>
            </w:r>
            <w:r w:rsidR="008D2A1E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892EBF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</w:t>
            </w:r>
            <w:r w:rsidR="00C978C6"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Atlanta, GA</w:t>
            </w:r>
          </w:p>
          <w:p w14:paraId="596AA6BC" w14:textId="2A6F38B2" w:rsidR="00042F60" w:rsidRPr="00653C3B" w:rsidRDefault="00255E7F" w:rsidP="007F77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B</w:t>
            </w:r>
            <w:r w:rsidR="003A0196"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.</w:t>
            </w: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S</w:t>
            </w:r>
            <w:r w:rsidR="003A0196"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.</w:t>
            </w: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in Computer Science</w:t>
            </w:r>
            <w:r w:rsidR="00475151"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/ </w:t>
            </w:r>
            <w:r w:rsidR="006632D7"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Concentration in Information Internetworks &amp;</w:t>
            </w:r>
            <w:r w:rsidR="00AB68CF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Cybersecurity</w:t>
            </w:r>
            <w:r w:rsidR="004805D9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</w:t>
            </w:r>
            <w:r w:rsidR="00AB68CF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</w:t>
            </w:r>
            <w:r w:rsidR="004E2347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</w:t>
            </w:r>
            <w:r w:rsidR="006632D7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</w:t>
            </w:r>
            <w:r w:rsidR="00C978C6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</w:t>
            </w:r>
            <w:r w:rsidR="00101C88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</w:t>
            </w:r>
            <w:r w:rsidR="00C978C6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</w:t>
            </w:r>
            <w:r w:rsidR="006632D7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</w:t>
            </w:r>
            <w:r w:rsidR="00AB68CF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B56FCF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May</w:t>
            </w:r>
            <w:r w:rsidR="00C978C6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202</w:t>
            </w:r>
            <w:r w:rsidR="00B84E2A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6</w:t>
            </w:r>
          </w:p>
          <w:p w14:paraId="3D2B5EE1" w14:textId="56AC2D5D" w:rsidR="00042F60" w:rsidRPr="00653C3B" w:rsidRDefault="00042F60" w:rsidP="007F7700">
            <w:pPr>
              <w:pStyle w:val="ListParagraph"/>
              <w:numPr>
                <w:ilvl w:val="0"/>
                <w:numId w:val="18"/>
              </w:numPr>
              <w:ind w:left="414" w:hanging="198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Relevant Coursework</w:t>
            </w:r>
            <w:r w:rsidR="0056553C"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: </w:t>
            </w:r>
            <w:r w:rsidR="00AB68CF" w:rsidRPr="00AB68CF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Systems &amp; Networks,</w:t>
            </w:r>
            <w:r w:rsidR="00AB68CF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r w:rsidR="008173F7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Computer Networking, </w:t>
            </w:r>
            <w:r w:rsidR="007417E6" w:rsidRPr="007417E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Design</w:t>
            </w:r>
            <w:r w:rsidR="007417E6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r w:rsidR="007417E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&amp; Analysis of Algorithms, Computer Organization &amp; Programming, </w:t>
            </w:r>
            <w:r w:rsidR="00E2401C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Data Structures &amp; Algorithms, </w:t>
            </w:r>
            <w:r w:rsidR="008173F7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Statistics &amp; Applications, </w:t>
            </w:r>
            <w:r w:rsidR="00E2401C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Discrete Mathematics</w:t>
            </w:r>
            <w:r w:rsidR="006710CA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, Linear Algebra</w:t>
            </w:r>
          </w:p>
          <w:p w14:paraId="2B31D656" w14:textId="0590D9B3" w:rsidR="00F240D9" w:rsidRPr="00653C3B" w:rsidRDefault="00042F60" w:rsidP="00D367ED">
            <w:pPr>
              <w:pStyle w:val="ListParagraph"/>
              <w:numPr>
                <w:ilvl w:val="0"/>
                <w:numId w:val="18"/>
              </w:numPr>
              <w:spacing w:after="40"/>
              <w:ind w:left="418" w:hanging="202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Clubs</w:t>
            </w:r>
            <w:r w:rsidR="00D814ED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/</w:t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Activities: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8658E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GT </w:t>
            </w:r>
            <w:r w:rsidR="007417E6" w:rsidRPr="007417E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Experimental Rocketr</w:t>
            </w:r>
            <w:r w:rsidR="008658E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y</w:t>
            </w:r>
            <w:r w:rsidR="007417E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, </w:t>
            </w:r>
            <w:r w:rsidR="00AB68CF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Outdoor </w:t>
            </w:r>
            <w:proofErr w:type="gramStart"/>
            <w:r w:rsidR="00AB68CF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Recreation @</w:t>
            </w:r>
            <w:proofErr w:type="gramEnd"/>
            <w:r w:rsidR="00AB68CF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GT Bikepacking Staff</w:t>
            </w:r>
            <w:r w:rsidR="008658E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, </w:t>
            </w:r>
            <w:r w:rsidR="003D4B09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Startup Exchange, </w:t>
            </w:r>
            <w:r w:rsidR="006710CA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Intramural Soccer</w:t>
            </w:r>
          </w:p>
        </w:tc>
      </w:tr>
    </w:tbl>
    <w:p w14:paraId="1577E57C" w14:textId="3D69CC40" w:rsidR="00DE390D" w:rsidRPr="00653C3B" w:rsidRDefault="00DE390D" w:rsidP="00D367ED">
      <w:pPr>
        <w:pStyle w:val="Heading1"/>
        <w:pBdr>
          <w:bottom w:val="double" w:sz="2" w:space="0" w:color="595959" w:themeColor="text1" w:themeTint="A6"/>
        </w:pBdr>
        <w:tabs>
          <w:tab w:val="left" w:pos="0"/>
        </w:tabs>
        <w:spacing w:before="40"/>
        <w:ind w:left="-547" w:right="-720"/>
        <w:rPr>
          <w:rFonts w:ascii="Times New Roman" w:hAnsi="Times New Roman" w:cs="Times New Roman"/>
          <w:color w:val="000000" w:themeColor="text1"/>
          <w:sz w:val="20"/>
          <w:szCs w:val="24"/>
        </w:rPr>
      </w:pPr>
      <w:r w:rsidRPr="00653C3B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>SKILLS</w:t>
      </w:r>
    </w:p>
    <w:tbl>
      <w:tblPr>
        <w:tblStyle w:val="ResumeTable"/>
        <w:tblW w:w="6944" w:type="pct"/>
        <w:tblInd w:w="-2160" w:type="dxa"/>
        <w:tblCellMar>
          <w:top w:w="72" w:type="dxa"/>
          <w:left w:w="1656" w:type="dxa"/>
        </w:tblCellMar>
        <w:tblLook w:val="0620" w:firstRow="1" w:lastRow="0" w:firstColumn="0" w:lastColumn="0" w:noHBand="1" w:noVBand="1"/>
        <w:tblDescription w:val="Communication table"/>
      </w:tblPr>
      <w:tblGrid>
        <w:gridCol w:w="12624"/>
      </w:tblGrid>
      <w:tr w:rsidR="00653C3B" w:rsidRPr="00653C3B" w14:paraId="7719F6F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3"/>
          <w:tblHeader/>
        </w:trPr>
        <w:tc>
          <w:tcPr>
            <w:tcW w:w="5000" w:type="pct"/>
          </w:tcPr>
          <w:p w14:paraId="35A78805" w14:textId="21196CDF" w:rsidR="00DE390D" w:rsidRPr="007F7700" w:rsidRDefault="00DE390D" w:rsidP="007F7700">
            <w:pPr>
              <w:spacing w:after="40"/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Programming/Markup Languages: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TypeScript, JavaScript, Python, </w:t>
            </w:r>
            <w:r w:rsidR="00E25DF2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Java, SQL,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R, MATLAB, </w:t>
            </w:r>
            <w:r w:rsidR="0014251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C,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C#, HTML, CSS, SCSS, XML</w:t>
            </w:r>
            <w:r w:rsidR="007F770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br/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Frameworks/Libraries: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React.js, </w:t>
            </w:r>
            <w:r w:rsidR="00976D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Node.js,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Express.js, </w:t>
            </w:r>
            <w:proofErr w:type="spellStart"/>
            <w:r w:rsidR="00033F54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GraphQL</w:t>
            </w:r>
            <w:proofErr w:type="spellEnd"/>
            <w:r w:rsidR="00033F54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, </w:t>
            </w:r>
            <w:r w:rsidR="009F1A2F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Java </w:t>
            </w:r>
            <w:r w:rsidR="003427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Spring,</w:t>
            </w:r>
            <w:r w:rsidR="00033F54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ED604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Guice,</w:t>
            </w:r>
            <w:r w:rsidR="00033F54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ED604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Guava, </w:t>
            </w:r>
            <w:r w:rsidR="00AB68CF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JUnit5,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Django, Flask</w:t>
            </w:r>
            <w:r w:rsidR="008042EB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,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Redux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br/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Tools: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PostgreSQL, Amazon Web Services (Cognito, EC2, </w:t>
            </w:r>
            <w:r w:rsidR="00E25DF2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ECS, ECR,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S3</w:t>
            </w:r>
            <w:r w:rsidR="00583B76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, Lambda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),</w:t>
            </w:r>
            <w:r w:rsidR="008042EB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4805D9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PowerShell, Linux,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Firebase, Git, Android Studio</w:t>
            </w:r>
          </w:p>
        </w:tc>
      </w:tr>
    </w:tbl>
    <w:p w14:paraId="4B2AE229" w14:textId="77777777" w:rsidR="009D7793" w:rsidRPr="00653C3B" w:rsidRDefault="009D7793" w:rsidP="00D367ED">
      <w:pPr>
        <w:pStyle w:val="Heading1"/>
        <w:tabs>
          <w:tab w:val="left" w:pos="-540"/>
        </w:tabs>
        <w:spacing w:before="40"/>
        <w:ind w:left="-547" w:right="-734"/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</w:pPr>
      <w:r w:rsidRPr="00653C3B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>EXPERIENCE</w:t>
      </w:r>
    </w:p>
    <w:tbl>
      <w:tblPr>
        <w:tblStyle w:val="ResumeTable"/>
        <w:tblW w:w="6944" w:type="pct"/>
        <w:tblInd w:w="-2160" w:type="dxa"/>
        <w:tblCellMar>
          <w:top w:w="72" w:type="dxa"/>
          <w:left w:w="1656" w:type="dxa"/>
        </w:tblCellMar>
        <w:tblLook w:val="04A0" w:firstRow="1" w:lastRow="0" w:firstColumn="1" w:lastColumn="0" w:noHBand="0" w:noVBand="1"/>
        <w:tblDescription w:val="Skills and Abilities table"/>
      </w:tblPr>
      <w:tblGrid>
        <w:gridCol w:w="12624"/>
      </w:tblGrid>
      <w:tr w:rsidR="00653C3B" w:rsidRPr="00653C3B" w14:paraId="02B6AF3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72"/>
          <w:tblHeader/>
        </w:trPr>
        <w:tc>
          <w:tcPr>
            <w:tcW w:w="5000" w:type="pct"/>
          </w:tcPr>
          <w:p w14:paraId="59535078" w14:textId="4D6B2490" w:rsidR="005905B1" w:rsidRPr="00653C3B" w:rsidRDefault="005905B1" w:rsidP="005905B1">
            <w:pPr>
              <w:spacing w:after="0"/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Wealthfront</w:t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Automated Investing Firm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</w:t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Palo Alto</w:t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CA</w:t>
            </w:r>
          </w:p>
          <w:p w14:paraId="6C42FE28" w14:textId="629A696E" w:rsidR="005905B1" w:rsidRPr="00B56FCF" w:rsidRDefault="005905B1" w:rsidP="005905B1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Backend </w:t>
            </w: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Software Engineer Intern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Pr="005905B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–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Trading </w:t>
            </w:r>
            <w:r w:rsidR="009E2AE2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Infrastructure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Team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</w:t>
            </w:r>
            <w:r w:rsidR="009E2AE2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</w:t>
            </w:r>
            <w:r w:rsidR="00384017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</w:t>
            </w:r>
            <w:r w:rsidR="009E2AE2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</w:t>
            </w:r>
            <w:r w:rsidR="00D814ED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May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202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5</w:t>
            </w:r>
            <w:r w:rsidR="00535413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535413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– </w:t>
            </w:r>
            <w:r w:rsidR="00B56FCF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Aug 2025</w:t>
            </w:r>
          </w:p>
          <w:p w14:paraId="3DFCB6FC" w14:textId="3C99A670" w:rsidR="007F3CC0" w:rsidRDefault="007F3CC0" w:rsidP="007F3CC0">
            <w:pPr>
              <w:pStyle w:val="ListParagraph"/>
              <w:numPr>
                <w:ilvl w:val="0"/>
                <w:numId w:val="23"/>
              </w:numPr>
              <w:spacing w:after="40"/>
              <w:ind w:left="417" w:hanging="187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Designed and implemented a low-latency 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trade order pricing system for low</w:t>
            </w:r>
            <w:r w:rsidR="00B95DD4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-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liquidity, wide bid/ask spread instruments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to improve 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allocation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prices for </w:t>
            </w:r>
            <w:r w:rsidRPr="007F3CC0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over 1.4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M </w:t>
            </w:r>
            <w:r w:rsidRPr="007F3CC0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trades daily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and </w:t>
            </w:r>
            <w:r w:rsidRPr="007F3CC0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reduce order cancellations by </w:t>
            </w:r>
            <w:r w:rsidR="005C70FE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&gt;</w:t>
            </w:r>
            <w:r w:rsidRPr="007F3CC0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5%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using </w:t>
            </w:r>
            <w:r w:rsidRPr="007F3CC0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Java, Hibernate, and MariaDB</w:t>
            </w:r>
          </w:p>
          <w:p w14:paraId="3F776366" w14:textId="44113956" w:rsidR="007F3CC0" w:rsidRDefault="007F3CC0" w:rsidP="007F3CC0">
            <w:pPr>
              <w:pStyle w:val="ListParagraph"/>
              <w:numPr>
                <w:ilvl w:val="0"/>
                <w:numId w:val="23"/>
              </w:numPr>
              <w:spacing w:after="40"/>
              <w:ind w:left="417" w:hanging="187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Authored and presented in-depth </w:t>
            </w:r>
            <w:r w:rsidRPr="007F3CC0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technical design documents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with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Pr="00B95DD4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historical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Pr="007F3CC0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incident analysis, </w:t>
            </w:r>
            <w:r w:rsidR="00B95DD4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UML diagrams</w:t>
            </w:r>
            <w:r w:rsidRPr="007F3CC0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, and code-level insights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to the VP of Engineering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&amp;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senior leadership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to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deploy the optimized pricing system across trading infrastructure</w:t>
            </w:r>
          </w:p>
          <w:p w14:paraId="2BEF13C3" w14:textId="77BC5BE2" w:rsidR="007F3CC0" w:rsidRPr="007F3CC0" w:rsidRDefault="007F3CC0" w:rsidP="007F3CC0">
            <w:pPr>
              <w:pStyle w:val="ListParagraph"/>
              <w:numPr>
                <w:ilvl w:val="0"/>
                <w:numId w:val="23"/>
              </w:numPr>
              <w:spacing w:after="40"/>
              <w:ind w:left="417" w:hanging="187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Automated the pruning of stale </w:t>
            </w:r>
            <w:r w:rsidR="00B95DD4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trade 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account data via </w:t>
            </w:r>
            <w:r w:rsidRPr="00B95DD4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batch </w:t>
            </w:r>
            <w:r w:rsidR="00B95DD4" w:rsidRPr="00B95DD4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processing</w:t>
            </w:r>
            <w:r w:rsidRPr="00B95DD4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r w:rsidR="00B95DD4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jobs on</w:t>
            </w:r>
            <w:r w:rsidRPr="00B95DD4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Apache Airflow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, removing over </w:t>
            </w:r>
            <w:r w:rsidRPr="00B95DD4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600K rows daily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B95DD4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and </w:t>
            </w:r>
            <w:r w:rsidR="00B95DD4" w:rsidRPr="00B95DD4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40</w:t>
            </w:r>
            <w:r w:rsidR="00B95DD4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M+</w:t>
            </w:r>
            <w:r w:rsidR="00B95DD4" w:rsidRPr="00B95DD4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rows of data total</w:t>
            </w:r>
            <w:r w:rsidR="00B95DD4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to </w:t>
            </w:r>
            <w:r w:rsidR="00B95DD4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improve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query performance and ensure high concurrency</w:t>
            </w:r>
            <w:r w:rsidR="0048032F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for account processes</w:t>
            </w:r>
          </w:p>
          <w:p w14:paraId="5C41AB0F" w14:textId="3D4593D9" w:rsidR="006710CA" w:rsidRPr="00653C3B" w:rsidRDefault="006710CA" w:rsidP="006710CA">
            <w:pPr>
              <w:spacing w:after="0"/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Vertice AI, Financial Technology Startup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</w:t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                                                                      </w:t>
            </w:r>
            <w:r w:rsidR="00101C88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</w:t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Durham, NC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</w:t>
            </w:r>
          </w:p>
          <w:p w14:paraId="5E4C4AA5" w14:textId="36929E49" w:rsidR="006710CA" w:rsidRPr="00653C3B" w:rsidRDefault="00566C6F" w:rsidP="006710CA">
            <w:pPr>
              <w:spacing w:after="0"/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Associate Software Engineer </w:t>
            </w:r>
            <w:r w:rsidR="006710CA"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Intern</w:t>
            </w:r>
            <w:r w:rsidR="00976D4C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                                                                                           </w:t>
            </w:r>
            <w:r w:rsidR="006710CA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</w:t>
            </w:r>
            <w:r w:rsidR="00976D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6710CA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</w:t>
            </w:r>
            <w:r w:rsidR="00101C88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</w:t>
            </w:r>
            <w:r w:rsidR="006710CA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Jun 2024 – Aug 2024</w:t>
            </w:r>
          </w:p>
          <w:p w14:paraId="01F559A2" w14:textId="4282918C" w:rsidR="00BA02A0" w:rsidRPr="00653C3B" w:rsidRDefault="00E93015" w:rsidP="006710CA">
            <w:pPr>
              <w:pStyle w:val="ListParagraph"/>
              <w:numPr>
                <w:ilvl w:val="0"/>
                <w:numId w:val="19"/>
              </w:numPr>
              <w:ind w:left="414" w:hanging="198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Developed an analytics solution using </w:t>
            </w:r>
            <w:r w:rsidR="004805D9"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React.js,</w:t>
            </w:r>
            <w:r w:rsidR="004805D9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r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Python, PostgreSQL, </w:t>
            </w:r>
            <w:r w:rsidR="009F1A2F"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Express.js </w:t>
            </w:r>
            <w:r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and AWS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technologies to </w:t>
            </w:r>
            <w:r w:rsidR="003D07BD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assist credit unions in tracking growth/engagement and identifying marketing opportunities for specific members</w:t>
            </w:r>
          </w:p>
          <w:p w14:paraId="3FC5664D" w14:textId="71760F8E" w:rsidR="00DF75BC" w:rsidRPr="00653C3B" w:rsidRDefault="00DF75BC" w:rsidP="00DF75BC">
            <w:pPr>
              <w:pStyle w:val="ListParagraph"/>
              <w:numPr>
                <w:ilvl w:val="0"/>
                <w:numId w:val="19"/>
              </w:numPr>
              <w:ind w:left="414" w:right="630" w:hanging="198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Automated the generation of transaction models by implementing a component-based system with vectorized full-text search to analyze member behaviors, resulting in a </w:t>
            </w:r>
            <w:r w:rsidR="006A0645"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4</w:t>
            </w:r>
            <w:r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0% reduction in code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volume and </w:t>
            </w:r>
            <w:r w:rsidR="000E6D64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a </w:t>
            </w:r>
            <w:r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50% improvement in runtime</w:t>
            </w:r>
            <w:r w:rsidR="000E6D64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efficiency</w:t>
            </w:r>
          </w:p>
          <w:p w14:paraId="2FD880DF" w14:textId="50614B6F" w:rsidR="006710CA" w:rsidRPr="00653C3B" w:rsidRDefault="00E93015" w:rsidP="00D367ED">
            <w:pPr>
              <w:pStyle w:val="ListParagraph"/>
              <w:numPr>
                <w:ilvl w:val="0"/>
                <w:numId w:val="19"/>
              </w:numPr>
              <w:spacing w:after="40"/>
              <w:ind w:left="418" w:hanging="202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Devised</w:t>
            </w:r>
            <w:r w:rsidR="00BA02A0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predictive models to </w:t>
            </w:r>
            <w:r w:rsidR="00BA02A0"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efficiently analyze </w:t>
            </w:r>
            <w:r w:rsidR="001B56CE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over </w:t>
            </w:r>
            <w:r w:rsidR="00BA02A0"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$5 billion </w:t>
            </w:r>
            <w:r w:rsidR="00BA02A0" w:rsidRPr="002E1AF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in member transactions</w:t>
            </w:r>
            <w:r w:rsidR="00BA02A0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, track spending trends, and categorize members</w:t>
            </w:r>
            <w:r w:rsidR="003775D1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for</w:t>
            </w:r>
            <w:r w:rsidR="00BA02A0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3775D1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partnered credit unions </w:t>
            </w:r>
            <w:r w:rsidR="003D07BD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to </w:t>
            </w:r>
            <w:r w:rsidR="003775D1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know, grow, and measure their</w:t>
            </w:r>
            <w:r w:rsidR="003D07BD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overall</w:t>
            </w:r>
            <w:r w:rsidR="003775D1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membership</w:t>
            </w:r>
          </w:p>
          <w:p w14:paraId="47332984" w14:textId="75DADB71" w:rsidR="009D7793" w:rsidRPr="00653C3B" w:rsidRDefault="009D7793">
            <w:pPr>
              <w:spacing w:after="0"/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Jane Street Capital, Quantitative Trading Firm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                                                                     </w:t>
            </w:r>
            <w:r w:rsidR="00101C88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</w:t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New York, NY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</w:t>
            </w:r>
          </w:p>
          <w:p w14:paraId="13E1D2E0" w14:textId="477E4B1E" w:rsidR="006A6806" w:rsidRPr="00653C3B" w:rsidRDefault="009D7793" w:rsidP="003961ED">
            <w:pPr>
              <w:spacing w:after="0"/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Academy of Math and Programming </w:t>
            </w:r>
            <w:r w:rsidR="005905B1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Fellow</w:t>
            </w:r>
            <w:r w:rsidR="003D1C3F"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</w:t>
            </w:r>
            <w:r w:rsidR="005905B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                                                             </w:t>
            </w:r>
            <w:r w:rsidR="00101C88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Jul</w:t>
            </w:r>
            <w:r w:rsidR="00001AA5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202</w:t>
            </w:r>
            <w:r w:rsidR="0057724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3</w:t>
            </w:r>
            <w:r w:rsidR="00001AA5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– Aug 202</w:t>
            </w:r>
            <w:r w:rsidR="0057724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3</w:t>
            </w:r>
          </w:p>
          <w:p w14:paraId="7E6321A7" w14:textId="3C0EF3FC" w:rsidR="00F0709B" w:rsidRPr="00B37AA1" w:rsidRDefault="00F0709B" w:rsidP="006A6806">
            <w:pPr>
              <w:pStyle w:val="ListParagraph"/>
              <w:numPr>
                <w:ilvl w:val="0"/>
                <w:numId w:val="19"/>
              </w:numPr>
              <w:ind w:left="414" w:hanging="198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Designed and implemented algorithmic solutions to </w:t>
            </w:r>
            <w:r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complex problems in </w:t>
            </w:r>
            <w:r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game theory, graph theory, and linguistics</w:t>
            </w:r>
            <w:r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using Python, enhancing skills in data analysis, decision-making under uncertainty, and quantitative trading strategies</w:t>
            </w:r>
          </w:p>
          <w:p w14:paraId="34151162" w14:textId="5797D75D" w:rsidR="006A6806" w:rsidRPr="00B37AA1" w:rsidRDefault="006A6806" w:rsidP="00F0709B">
            <w:pPr>
              <w:pStyle w:val="ListParagraph"/>
              <w:numPr>
                <w:ilvl w:val="0"/>
                <w:numId w:val="19"/>
              </w:numPr>
              <w:ind w:left="414" w:hanging="198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Achieved 7th place in Jane Street’s Electronic Trading Challenge</w:t>
            </w:r>
            <w:r w:rsidR="000E6D64"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(ETC)</w:t>
            </w:r>
            <w:r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by developing high-frequency trading algorithms in a competitive 6-hour trading session, resulting in one of the highest </w:t>
            </w:r>
            <w:r w:rsidR="000E6D64"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Profit-and-Loss (</w:t>
            </w:r>
            <w:r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P</w:t>
            </w:r>
            <w:r w:rsidR="003775D1"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&amp;</w:t>
            </w:r>
            <w:r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L</w:t>
            </w:r>
            <w:r w:rsidR="000E6D64"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)</w:t>
            </w:r>
            <w:r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scores among 80+ </w:t>
            </w:r>
            <w:r w:rsidR="000E6D64"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participants</w:t>
            </w:r>
          </w:p>
          <w:p w14:paraId="11887EF0" w14:textId="190929DF" w:rsidR="003961ED" w:rsidRPr="00B37AA1" w:rsidRDefault="003961ED" w:rsidP="00D367ED">
            <w:pPr>
              <w:pStyle w:val="ListParagraph"/>
              <w:numPr>
                <w:ilvl w:val="0"/>
                <w:numId w:val="19"/>
              </w:numPr>
              <w:spacing w:after="40"/>
              <w:ind w:left="418" w:hanging="202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Co</w:t>
            </w:r>
            <w:r w:rsidR="00F0709B"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llaborated with International Math Olympians to complete </w:t>
            </w:r>
            <w:r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intensive coursework in </w:t>
            </w:r>
            <w:r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combinatorics</w:t>
            </w:r>
            <w:r w:rsidR="00F0709B"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and</w:t>
            </w:r>
            <w:r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number theory</w:t>
            </w:r>
          </w:p>
          <w:p w14:paraId="71A0C552" w14:textId="17E1E350" w:rsidR="009D7793" w:rsidRPr="00653C3B" w:rsidRDefault="009D7793">
            <w:pPr>
              <w:spacing w:after="0"/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Mentor Labs, Harvard Technology Startup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(</w:t>
            </w:r>
            <w:proofErr w:type="gramStart"/>
            <w:r w:rsidR="002A537C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acquired)   </w:t>
            </w:r>
            <w:proofErr w:type="gramEnd"/>
            <w:r w:rsidR="002A537C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                                                             </w:t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r w:rsidR="00101C88"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          </w:t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Boston, MA</w:t>
            </w:r>
          </w:p>
          <w:p w14:paraId="3FBECD18" w14:textId="73775BBA" w:rsidR="009D7793" w:rsidRPr="00653C3B" w:rsidRDefault="009D7793">
            <w:pPr>
              <w:spacing w:after="0"/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Software </w:t>
            </w:r>
            <w:r w:rsidR="005905B1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Engineer</w:t>
            </w: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</w:t>
            </w:r>
            <w:r w:rsidR="005905B1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</w:t>
            </w: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     </w:t>
            </w:r>
            <w:r w:rsidR="005905B1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                </w:t>
            </w: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                </w:t>
            </w:r>
            <w:r w:rsidR="005905B1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        </w:t>
            </w: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                                                                            </w:t>
            </w:r>
            <w:r w:rsidR="00101C88"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        </w:t>
            </w: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Aug 2021 – Apr 2022</w:t>
            </w:r>
          </w:p>
          <w:p w14:paraId="15CEDBFA" w14:textId="4637203F" w:rsidR="009D7793" w:rsidRPr="00653C3B" w:rsidRDefault="006F0F6E" w:rsidP="009D7793">
            <w:pPr>
              <w:pStyle w:val="ListParagraph"/>
              <w:numPr>
                <w:ilvl w:val="0"/>
                <w:numId w:val="19"/>
              </w:numPr>
              <w:ind w:left="414" w:hanging="198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Developed a full-stack application using </w:t>
            </w:r>
            <w:r w:rsidR="004805D9"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React.js, </w:t>
            </w:r>
            <w:r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Express.js, </w:t>
            </w:r>
            <w:r w:rsidR="004805D9" w:rsidRPr="004805D9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Java Spring, PostgreSQL, </w:t>
            </w:r>
            <w:r w:rsidR="009F1A2F"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and AWS</w:t>
            </w:r>
            <w:r w:rsidR="009F1A2F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services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to assist thousands of high school students in the college admissions process</w:t>
            </w:r>
            <w:r w:rsidR="002A537C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via a virtual guidance counselor </w:t>
            </w:r>
            <w:r w:rsidR="000E6D64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and summer program recommendations</w:t>
            </w:r>
          </w:p>
          <w:p w14:paraId="3BD9B985" w14:textId="0EB61DC7" w:rsidR="009D7793" w:rsidRPr="00653C3B" w:rsidRDefault="006F0F6E" w:rsidP="009D7793">
            <w:pPr>
              <w:pStyle w:val="ListParagraph"/>
              <w:numPr>
                <w:ilvl w:val="0"/>
                <w:numId w:val="19"/>
              </w:numPr>
              <w:ind w:left="414" w:hanging="198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Implemented a matching algorithm for scholarship/summer programs and leveraged React.js to create a seamless UX on the landing page, dashboard, scholarships, and summer programs pages, resulting in a </w:t>
            </w:r>
            <w:r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25% increase in user retention</w:t>
            </w:r>
          </w:p>
          <w:p w14:paraId="3063E0E0" w14:textId="5CD15D5C" w:rsidR="009D7793" w:rsidRPr="00653C3B" w:rsidRDefault="006F0F6E" w:rsidP="007F7700">
            <w:pPr>
              <w:pStyle w:val="ListParagraph"/>
              <w:numPr>
                <w:ilvl w:val="0"/>
                <w:numId w:val="19"/>
              </w:numPr>
              <w:spacing w:after="40"/>
              <w:ind w:left="418" w:hanging="202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Contributed to a cross-functional development team</w:t>
            </w:r>
            <w:r w:rsidR="00DF75BC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while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following the Agile Scrum methodology and establish</w:t>
            </w:r>
            <w:r w:rsidR="00DF75BC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ing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DF75BC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weekly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team goals</w:t>
            </w:r>
            <w:r w:rsidR="00DF75BC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/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timelines, leading to a </w:t>
            </w:r>
            <w:r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global user base of over 10,000 students</w:t>
            </w:r>
            <w:r w:rsidR="00DF75BC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and incubation at the Harvard Innovation Labs</w:t>
            </w:r>
          </w:p>
        </w:tc>
      </w:tr>
    </w:tbl>
    <w:p w14:paraId="356BBF05" w14:textId="367C40CA" w:rsidR="009D7793" w:rsidRPr="00653C3B" w:rsidRDefault="00A768EC" w:rsidP="00D367ED">
      <w:pPr>
        <w:pStyle w:val="Heading1"/>
        <w:spacing w:before="40"/>
        <w:ind w:left="-547" w:right="-720"/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</w:pPr>
      <w:r w:rsidRPr="00653C3B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>P</w:t>
      </w:r>
      <w:r w:rsidR="009D7793" w:rsidRPr="00653C3B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>ROJECTS</w:t>
      </w:r>
    </w:p>
    <w:tbl>
      <w:tblPr>
        <w:tblStyle w:val="ResumeTable"/>
        <w:tblW w:w="6948" w:type="pct"/>
        <w:tblInd w:w="-2160" w:type="dxa"/>
        <w:tblCellMar>
          <w:top w:w="72" w:type="dxa"/>
          <w:left w:w="1656" w:type="dxa"/>
        </w:tblCellMar>
        <w:tblLook w:val="04A0" w:firstRow="1" w:lastRow="0" w:firstColumn="1" w:lastColumn="0" w:noHBand="0" w:noVBand="1"/>
        <w:tblDescription w:val="Skills and Abilities table"/>
      </w:tblPr>
      <w:tblGrid>
        <w:gridCol w:w="12631"/>
      </w:tblGrid>
      <w:tr w:rsidR="0014543B" w:rsidRPr="0014543B" w14:paraId="055DD19C" w14:textId="77777777" w:rsidTr="00101C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6"/>
          <w:tblHeader/>
        </w:trPr>
        <w:tc>
          <w:tcPr>
            <w:tcW w:w="5000" w:type="pct"/>
          </w:tcPr>
          <w:p w14:paraId="63CD3875" w14:textId="376B47AE" w:rsidR="0014543B" w:rsidRPr="0014543B" w:rsidRDefault="0014543B" w:rsidP="0014543B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1454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Munch                                                                                            </w:t>
            </w:r>
            <w:r w:rsidRPr="001454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                                                    </w:t>
            </w:r>
            <w:hyperlink r:id="rId15" w:history="1">
              <w:r w:rsidRPr="0014543B">
                <w:rPr>
                  <w:rStyle w:val="Hyperlink"/>
                  <w:rFonts w:ascii="Times New Roman" w:hAnsi="Times New Roman" w:cs="Times New Roman"/>
                  <w:color w:val="000000" w:themeColor="text1"/>
                  <w:sz w:val="19"/>
                  <w:szCs w:val="19"/>
                </w:rPr>
                <w:t>https://joinmunch.app</w:t>
              </w:r>
            </w:hyperlink>
            <w:r w:rsidRPr="0014543B">
              <w:rPr>
                <w:rFonts w:ascii="Times New Roman" w:hAnsi="Times New Roman" w:cs="Times New Roman"/>
                <w:color w:val="000000" w:themeColor="text1"/>
                <w:sz w:val="19"/>
                <w:szCs w:val="19"/>
                <w:u w:val="single"/>
              </w:rPr>
              <w:br/>
            </w:r>
            <w:r w:rsidRPr="001454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React.js, TypeScript, Redux, React Native,</w:t>
            </w:r>
            <w:r w:rsidR="00033F54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="00033F54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GraphQL</w:t>
            </w:r>
            <w:proofErr w:type="spellEnd"/>
            <w:r w:rsidR="00033F54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,</w:t>
            </w:r>
            <w:r w:rsidRPr="001454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AWS (Cognito, EC2, S3), PostgreSQL                                      </w:t>
            </w:r>
            <w:r w:rsidRPr="001454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Oct 2023 – Jan 2024</w:t>
            </w:r>
          </w:p>
          <w:p w14:paraId="603B793C" w14:textId="77777777" w:rsidR="0014543B" w:rsidRPr="0014543B" w:rsidRDefault="0014543B" w:rsidP="00033F54">
            <w:pPr>
              <w:numPr>
                <w:ilvl w:val="0"/>
                <w:numId w:val="24"/>
              </w:numPr>
              <w:spacing w:after="0"/>
              <w:ind w:left="414" w:hanging="180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1454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Launched a social culinary hub for college students to buy/sell homecooked meals and discover recipes created by other students in localized areas around campus, driving over 200 signups within 24 hours of launch</w:t>
            </w:r>
          </w:p>
          <w:p w14:paraId="386F21D9" w14:textId="6D6F41C8" w:rsidR="0014543B" w:rsidRPr="0014543B" w:rsidRDefault="0014543B" w:rsidP="00033F54">
            <w:pPr>
              <w:numPr>
                <w:ilvl w:val="0"/>
                <w:numId w:val="24"/>
              </w:numPr>
              <w:spacing w:after="40"/>
              <w:ind w:left="414" w:hanging="180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1454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Developed a cross-platform mobile application with cached state management, scalable persistent data storage, and a gateway authentication layer using relational database systems, a Prisma object-relational mapper, and AWS services</w:t>
            </w:r>
          </w:p>
          <w:p w14:paraId="626526E7" w14:textId="77777777" w:rsidR="000338D0" w:rsidRPr="0014543B" w:rsidRDefault="000338D0" w:rsidP="000338D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proofErr w:type="spellStart"/>
            <w:r w:rsidRPr="001454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Signslate</w:t>
            </w:r>
            <w:proofErr w:type="spellEnd"/>
            <w:r w:rsidRPr="001454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                                                </w:t>
            </w:r>
            <w:r w:rsidRPr="001454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                                                         </w:t>
            </w:r>
            <w:hyperlink r:id="rId16" w:history="1">
              <w:r w:rsidRPr="0014543B">
                <w:rPr>
                  <w:rStyle w:val="Hyperlink"/>
                  <w:rFonts w:ascii="Times New Roman" w:hAnsi="Times New Roman" w:cs="Times New Roman"/>
                  <w:color w:val="000000" w:themeColor="text1"/>
                  <w:sz w:val="19"/>
                  <w:szCs w:val="19"/>
                </w:rPr>
                <w:t>https://github.com/krushaybhavsar/signslate</w:t>
              </w:r>
            </w:hyperlink>
            <w:r w:rsidRPr="001454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            </w:t>
            </w:r>
          </w:p>
          <w:p w14:paraId="5D924DD9" w14:textId="61B62E43" w:rsidR="000338D0" w:rsidRPr="0014543B" w:rsidRDefault="00BC1332" w:rsidP="000338D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1454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Python, Flask, </w:t>
            </w:r>
            <w:r w:rsidR="000338D0" w:rsidRPr="001454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React.js,</w:t>
            </w:r>
            <w:r w:rsidR="00C9165D" w:rsidRPr="001454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</w:t>
            </w:r>
            <w:r w:rsidR="000338D0" w:rsidRPr="001454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JavaScript, HTML, CSS</w:t>
            </w:r>
            <w:r w:rsidRPr="001454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, </w:t>
            </w:r>
            <w:r w:rsidR="004B79E9" w:rsidRPr="001454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Deep Learning</w:t>
            </w:r>
            <w:r w:rsidR="00C9165D" w:rsidRPr="001454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, Web Scraping</w:t>
            </w:r>
            <w:r w:rsidR="000338D0" w:rsidRPr="001454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</w:t>
            </w:r>
            <w:r w:rsidR="00C9165D" w:rsidRPr="001454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</w:t>
            </w:r>
            <w:r w:rsidR="000338D0" w:rsidRPr="001454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     </w:t>
            </w:r>
            <w:r w:rsidR="004B79E9" w:rsidRPr="001454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</w:t>
            </w:r>
            <w:r w:rsidR="000338D0" w:rsidRPr="001454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Jun 2021</w:t>
            </w:r>
          </w:p>
          <w:p w14:paraId="1CC71F82" w14:textId="444BCCE9" w:rsidR="004B79E9" w:rsidRPr="0014543B" w:rsidRDefault="000338D0" w:rsidP="000338D0">
            <w:pPr>
              <w:pStyle w:val="ListParagraph"/>
              <w:numPr>
                <w:ilvl w:val="0"/>
                <w:numId w:val="21"/>
              </w:numPr>
              <w:spacing w:after="0"/>
              <w:ind w:left="415" w:hanging="183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1454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A real-time translation web application that translates American Sign Language (ASL) to English</w:t>
            </w:r>
            <w:r w:rsidR="004B79E9" w:rsidRPr="001454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and vice versa using deep learning and </w:t>
            </w:r>
            <w:r w:rsidRPr="001454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web-</w:t>
            </w:r>
            <w:r w:rsidR="004B79E9" w:rsidRPr="001454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scraping techniques on a Flask backend server and React.js frontend</w:t>
            </w:r>
          </w:p>
          <w:p w14:paraId="4C8525DE" w14:textId="3F5AE31A" w:rsidR="000338D0" w:rsidRPr="0014543B" w:rsidRDefault="004B79E9" w:rsidP="000338D0">
            <w:pPr>
              <w:pStyle w:val="ListParagraph"/>
              <w:numPr>
                <w:ilvl w:val="0"/>
                <w:numId w:val="21"/>
              </w:numPr>
              <w:spacing w:after="0"/>
              <w:ind w:left="415" w:hanging="183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1454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Used a pretrained 3D CNN and REST APIs to translate ASL video gestures input by the users to English words</w:t>
            </w:r>
          </w:p>
          <w:p w14:paraId="45E88C5E" w14:textId="349D7095" w:rsidR="000338D0" w:rsidRPr="0014543B" w:rsidRDefault="00BA6DE9" w:rsidP="00D367ED">
            <w:pPr>
              <w:pStyle w:val="ListParagraph"/>
              <w:numPr>
                <w:ilvl w:val="0"/>
                <w:numId w:val="21"/>
              </w:numPr>
              <w:spacing w:after="40"/>
              <w:ind w:left="417" w:hanging="187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1454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Awarded </w:t>
            </w:r>
            <w:r w:rsidR="000338D0" w:rsidRPr="001454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1st place </w:t>
            </w:r>
            <w:r w:rsidRPr="001454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at the </w:t>
            </w:r>
            <w:proofErr w:type="spellStart"/>
            <w:r w:rsidR="000338D0" w:rsidRPr="001454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Simplihacks</w:t>
            </w:r>
            <w:proofErr w:type="spellEnd"/>
            <w:r w:rsidR="000338D0" w:rsidRPr="001454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Hackathon</w:t>
            </w:r>
            <w:r w:rsidRPr="001454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(200+ participants) and </w:t>
            </w:r>
            <w:proofErr w:type="gramStart"/>
            <w:r w:rsidR="000338D0" w:rsidRPr="001454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High Tech</w:t>
            </w:r>
            <w:proofErr w:type="gramEnd"/>
            <w:r w:rsidR="000338D0" w:rsidRPr="001454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Hacks Hackathon</w:t>
            </w:r>
            <w:r w:rsidRPr="001454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(100+ participants)</w:t>
            </w:r>
          </w:p>
        </w:tc>
      </w:tr>
    </w:tbl>
    <w:p w14:paraId="03E5E8BD" w14:textId="77777777" w:rsidR="009D7793" w:rsidRPr="00653C3B" w:rsidRDefault="009D7793" w:rsidP="007F7700">
      <w:pPr>
        <w:pStyle w:val="Heading1"/>
        <w:pBdr>
          <w:bottom w:val="double" w:sz="2" w:space="0" w:color="595959" w:themeColor="text1" w:themeTint="A6"/>
        </w:pBdr>
        <w:tabs>
          <w:tab w:val="left" w:pos="0"/>
        </w:tabs>
        <w:spacing w:before="60"/>
        <w:ind w:left="-547" w:right="-720"/>
        <w:rPr>
          <w:rFonts w:ascii="Times New Roman" w:hAnsi="Times New Roman" w:cs="Times New Roman"/>
          <w:color w:val="000000" w:themeColor="text1"/>
          <w:sz w:val="20"/>
          <w:szCs w:val="24"/>
        </w:rPr>
      </w:pPr>
      <w:r w:rsidRPr="00653C3B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>CERTIFICATIONS &amp; AWARDS</w:t>
      </w:r>
    </w:p>
    <w:tbl>
      <w:tblPr>
        <w:tblStyle w:val="ResumeTable"/>
        <w:tblW w:w="6944" w:type="pct"/>
        <w:tblInd w:w="-2160" w:type="dxa"/>
        <w:tblCellMar>
          <w:top w:w="72" w:type="dxa"/>
          <w:left w:w="1656" w:type="dxa"/>
        </w:tblCellMar>
        <w:tblLook w:val="0620" w:firstRow="1" w:lastRow="0" w:firstColumn="0" w:lastColumn="0" w:noHBand="1" w:noVBand="1"/>
        <w:tblDescription w:val="Communication table"/>
      </w:tblPr>
      <w:tblGrid>
        <w:gridCol w:w="12624"/>
      </w:tblGrid>
      <w:tr w:rsidR="00653C3B" w:rsidRPr="00653C3B" w14:paraId="520FF2F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3"/>
          <w:tblHeader/>
        </w:trPr>
        <w:tc>
          <w:tcPr>
            <w:tcW w:w="5000" w:type="pct"/>
          </w:tcPr>
          <w:p w14:paraId="261E3C9B" w14:textId="58E8B0F6" w:rsidR="009D7793" w:rsidRPr="00653C3B" w:rsidRDefault="009D7793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Certifications</w:t>
            </w:r>
            <w:r w:rsidR="00CB73A0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/Courses</w:t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: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3F003E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Introduction to IoT (</w:t>
            </w:r>
            <w:r w:rsidR="00EC1C8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Cisco)</w:t>
            </w:r>
            <w:r w:rsidR="003F003E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, </w:t>
            </w:r>
            <w:r w:rsidR="003F003E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Introduction to Cybersecurity (Cisco),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Practical Introduction to Quantum-Safe Cryptography (IBM), Basics of Quantum Information (IBM)</w:t>
            </w:r>
            <w:r w:rsidR="00CB73A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="00CB73A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CodePath</w:t>
            </w:r>
            <w:proofErr w:type="spellEnd"/>
            <w:r w:rsidR="00CB73A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Advanced Technical Interview Prep</w:t>
            </w:r>
          </w:p>
          <w:p w14:paraId="7107C4A5" w14:textId="789AA354" w:rsidR="009D7793" w:rsidRPr="00653C3B" w:rsidRDefault="009D7793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Honors/Awards:</w:t>
            </w:r>
            <w:r w:rsidR="00892EBF"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1st Place </w:t>
            </w:r>
            <w:proofErr w:type="spellStart"/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SimpliHacks</w:t>
            </w:r>
            <w:proofErr w:type="spellEnd"/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Hackathon (international), 1st Place High Tech Hacks Hackathon (international), </w:t>
            </w:r>
            <w:r w:rsidR="00BA6DE9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2x Wolfram Alpha Award Winner,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1st </w:t>
            </w:r>
            <w:r w:rsidR="00BA6DE9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P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lace </w:t>
            </w:r>
            <w:r w:rsidR="00BA6DE9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KIPR Robotics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Competition (national), Valedictorian of Secaucus High School</w:t>
            </w:r>
          </w:p>
        </w:tc>
      </w:tr>
    </w:tbl>
    <w:p w14:paraId="7062B4D0" w14:textId="77777777" w:rsidR="00260D3F" w:rsidRPr="00653C3B" w:rsidRDefault="00260D3F" w:rsidP="00F240D9">
      <w:pPr>
        <w:spacing w:after="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sectPr w:rsidR="00260D3F" w:rsidRPr="00653C3B" w:rsidSect="00D814ED">
      <w:footerReference w:type="default" r:id="rId17"/>
      <w:pgSz w:w="12240" w:h="15840"/>
      <w:pgMar w:top="270" w:right="1710" w:bottom="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E5C90" w14:textId="77777777" w:rsidR="008A52D7" w:rsidRDefault="008A52D7">
      <w:pPr>
        <w:spacing w:after="0"/>
      </w:pPr>
      <w:r>
        <w:separator/>
      </w:r>
    </w:p>
    <w:p w14:paraId="2D01DF2C" w14:textId="77777777" w:rsidR="008A52D7" w:rsidRDefault="008A52D7"/>
  </w:endnote>
  <w:endnote w:type="continuationSeparator" w:id="0">
    <w:p w14:paraId="6CDE572B" w14:textId="77777777" w:rsidR="008A52D7" w:rsidRDefault="008A52D7">
      <w:pPr>
        <w:spacing w:after="0"/>
      </w:pPr>
      <w:r>
        <w:continuationSeparator/>
      </w:r>
    </w:p>
    <w:p w14:paraId="28C2F3F3" w14:textId="77777777" w:rsidR="008A52D7" w:rsidRDefault="008A52D7"/>
  </w:endnote>
  <w:endnote w:type="continuationNotice" w:id="1">
    <w:p w14:paraId="048FF1B7" w14:textId="77777777" w:rsidR="008A52D7" w:rsidRDefault="008A52D7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056E9" w14:textId="77777777" w:rsidR="00C067C5" w:rsidRDefault="00F6077F">
    <w:pPr>
      <w:pStyle w:val="Footer"/>
    </w:pPr>
    <w:r>
      <w:t xml:space="preserve">Page </w:t>
    </w:r>
    <w:r>
      <w:rPr>
        <w:noProof w:val="0"/>
      </w:rPr>
      <w:fldChar w:fldCharType="begin"/>
    </w:r>
    <w:r>
      <w:instrText xml:space="preserve"> PAGE   \* MERGEFORMAT </w:instrText>
    </w:r>
    <w:r>
      <w:rPr>
        <w:noProof w:val="0"/>
      </w:rPr>
      <w:fldChar w:fldCharType="separate"/>
    </w:r>
    <w:r w:rsidR="00797C46"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8A33E" w14:textId="77777777" w:rsidR="008A52D7" w:rsidRDefault="008A52D7">
      <w:pPr>
        <w:spacing w:after="0"/>
      </w:pPr>
      <w:r>
        <w:separator/>
      </w:r>
    </w:p>
    <w:p w14:paraId="714B6ACC" w14:textId="77777777" w:rsidR="008A52D7" w:rsidRDefault="008A52D7"/>
  </w:footnote>
  <w:footnote w:type="continuationSeparator" w:id="0">
    <w:p w14:paraId="247F275F" w14:textId="77777777" w:rsidR="008A52D7" w:rsidRDefault="008A52D7">
      <w:pPr>
        <w:spacing w:after="0"/>
      </w:pPr>
      <w:r>
        <w:continuationSeparator/>
      </w:r>
    </w:p>
    <w:p w14:paraId="3D163643" w14:textId="77777777" w:rsidR="008A52D7" w:rsidRDefault="008A52D7"/>
  </w:footnote>
  <w:footnote w:type="continuationNotice" w:id="1">
    <w:p w14:paraId="7DFE16B7" w14:textId="77777777" w:rsidR="008A52D7" w:rsidRDefault="008A52D7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08920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4B81AE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ED0E95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258AA4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AF2F37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8D6EF4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222BF7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BE2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4AE84C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506A0A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4962626"/>
    <w:multiLevelType w:val="hybridMultilevel"/>
    <w:tmpl w:val="866C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F45C8F"/>
    <w:multiLevelType w:val="hybridMultilevel"/>
    <w:tmpl w:val="55A4E7B6"/>
    <w:lvl w:ilvl="0" w:tplc="0409000F">
      <w:start w:val="1"/>
      <w:numFmt w:val="decimal"/>
      <w:lvlText w:val="%1."/>
      <w:lvlJc w:val="left"/>
      <w:pPr>
        <w:ind w:left="576" w:hanging="360"/>
      </w:pPr>
    </w:lvl>
    <w:lvl w:ilvl="1" w:tplc="04090019" w:tentative="1">
      <w:start w:val="1"/>
      <w:numFmt w:val="lowerLetter"/>
      <w:lvlText w:val="%2."/>
      <w:lvlJc w:val="left"/>
      <w:pPr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12" w15:restartNumberingAfterBreak="0">
    <w:nsid w:val="13D17BFE"/>
    <w:multiLevelType w:val="hybridMultilevel"/>
    <w:tmpl w:val="11C8A01C"/>
    <w:lvl w:ilvl="0" w:tplc="FF2E10AA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  <w:b w:val="0"/>
        <w:bCs w:val="0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3" w15:restartNumberingAfterBreak="0">
    <w:nsid w:val="1A304B71"/>
    <w:multiLevelType w:val="hybridMultilevel"/>
    <w:tmpl w:val="FD0A1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A33DAB"/>
    <w:multiLevelType w:val="hybridMultilevel"/>
    <w:tmpl w:val="147056EA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5" w15:restartNumberingAfterBreak="0">
    <w:nsid w:val="4A863612"/>
    <w:multiLevelType w:val="hybridMultilevel"/>
    <w:tmpl w:val="2B8AA25A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6" w15:restartNumberingAfterBreak="0">
    <w:nsid w:val="54DA058D"/>
    <w:multiLevelType w:val="hybridMultilevel"/>
    <w:tmpl w:val="419ED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A34FC1"/>
    <w:multiLevelType w:val="hybridMultilevel"/>
    <w:tmpl w:val="97B2F7D0"/>
    <w:lvl w:ilvl="0" w:tplc="6C72EB14">
      <w:start w:val="1"/>
      <w:numFmt w:val="bullet"/>
      <w:pStyle w:val="ListBullet"/>
      <w:lvlText w:val="·"/>
      <w:lvlJc w:val="left"/>
      <w:pPr>
        <w:tabs>
          <w:tab w:val="num" w:pos="101"/>
        </w:tabs>
        <w:ind w:left="101" w:hanging="101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5F67A5"/>
    <w:multiLevelType w:val="hybridMultilevel"/>
    <w:tmpl w:val="C924FC88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9" w15:restartNumberingAfterBreak="0">
    <w:nsid w:val="794B0154"/>
    <w:multiLevelType w:val="hybridMultilevel"/>
    <w:tmpl w:val="2BCA7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3087388">
    <w:abstractNumId w:val="9"/>
  </w:num>
  <w:num w:numId="2" w16cid:durableId="1697001335">
    <w:abstractNumId w:val="9"/>
    <w:lvlOverride w:ilvl="0">
      <w:startOverride w:val="1"/>
    </w:lvlOverride>
  </w:num>
  <w:num w:numId="3" w16cid:durableId="780877299">
    <w:abstractNumId w:val="9"/>
    <w:lvlOverride w:ilvl="0">
      <w:startOverride w:val="1"/>
    </w:lvlOverride>
  </w:num>
  <w:num w:numId="4" w16cid:durableId="795635866">
    <w:abstractNumId w:val="9"/>
    <w:lvlOverride w:ilvl="0">
      <w:startOverride w:val="1"/>
    </w:lvlOverride>
  </w:num>
  <w:num w:numId="5" w16cid:durableId="305553405">
    <w:abstractNumId w:val="17"/>
  </w:num>
  <w:num w:numId="6" w16cid:durableId="2075275451">
    <w:abstractNumId w:val="7"/>
  </w:num>
  <w:num w:numId="7" w16cid:durableId="2115661070">
    <w:abstractNumId w:val="6"/>
  </w:num>
  <w:num w:numId="8" w16cid:durableId="2053529462">
    <w:abstractNumId w:val="5"/>
  </w:num>
  <w:num w:numId="9" w16cid:durableId="274756654">
    <w:abstractNumId w:val="4"/>
  </w:num>
  <w:num w:numId="10" w16cid:durableId="1246183682">
    <w:abstractNumId w:val="8"/>
  </w:num>
  <w:num w:numId="11" w16cid:durableId="386760469">
    <w:abstractNumId w:val="3"/>
  </w:num>
  <w:num w:numId="12" w16cid:durableId="1791513272">
    <w:abstractNumId w:val="2"/>
  </w:num>
  <w:num w:numId="13" w16cid:durableId="1599632195">
    <w:abstractNumId w:val="1"/>
  </w:num>
  <w:num w:numId="14" w16cid:durableId="1435980211">
    <w:abstractNumId w:val="0"/>
  </w:num>
  <w:num w:numId="15" w16cid:durableId="1140074247">
    <w:abstractNumId w:val="14"/>
  </w:num>
  <w:num w:numId="16" w16cid:durableId="94643572">
    <w:abstractNumId w:val="15"/>
  </w:num>
  <w:num w:numId="17" w16cid:durableId="231041549">
    <w:abstractNumId w:val="16"/>
  </w:num>
  <w:num w:numId="18" w16cid:durableId="1463115734">
    <w:abstractNumId w:val="18"/>
  </w:num>
  <w:num w:numId="19" w16cid:durableId="208496262">
    <w:abstractNumId w:val="12"/>
  </w:num>
  <w:num w:numId="20" w16cid:durableId="1024406313">
    <w:abstractNumId w:val="11"/>
  </w:num>
  <w:num w:numId="21" w16cid:durableId="1739858989">
    <w:abstractNumId w:val="13"/>
  </w:num>
  <w:num w:numId="22" w16cid:durableId="1110667061">
    <w:abstractNumId w:val="10"/>
  </w:num>
  <w:num w:numId="23" w16cid:durableId="1819565775">
    <w:abstractNumId w:val="19"/>
  </w:num>
  <w:num w:numId="24" w16cid:durableId="200115426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8E9"/>
    <w:rsid w:val="00001AA5"/>
    <w:rsid w:val="00002333"/>
    <w:rsid w:val="00010580"/>
    <w:rsid w:val="0001177C"/>
    <w:rsid w:val="00023765"/>
    <w:rsid w:val="00025429"/>
    <w:rsid w:val="0002552E"/>
    <w:rsid w:val="000255FA"/>
    <w:rsid w:val="00032130"/>
    <w:rsid w:val="000338D0"/>
    <w:rsid w:val="00033B72"/>
    <w:rsid w:val="00033F54"/>
    <w:rsid w:val="00034AAC"/>
    <w:rsid w:val="0004140B"/>
    <w:rsid w:val="00042F60"/>
    <w:rsid w:val="00044CC6"/>
    <w:rsid w:val="00045CE6"/>
    <w:rsid w:val="00052666"/>
    <w:rsid w:val="00055CEA"/>
    <w:rsid w:val="0005756A"/>
    <w:rsid w:val="000655BC"/>
    <w:rsid w:val="00071587"/>
    <w:rsid w:val="000779DD"/>
    <w:rsid w:val="00084AFC"/>
    <w:rsid w:val="00090B6B"/>
    <w:rsid w:val="00091769"/>
    <w:rsid w:val="000B32F2"/>
    <w:rsid w:val="000B780F"/>
    <w:rsid w:val="000C0B1C"/>
    <w:rsid w:val="000C0CA7"/>
    <w:rsid w:val="000D13CE"/>
    <w:rsid w:val="000D53D4"/>
    <w:rsid w:val="000E0E55"/>
    <w:rsid w:val="000E55D5"/>
    <w:rsid w:val="000E6D64"/>
    <w:rsid w:val="000F0ED5"/>
    <w:rsid w:val="000F2762"/>
    <w:rsid w:val="000F4399"/>
    <w:rsid w:val="000F57EE"/>
    <w:rsid w:val="000F61F7"/>
    <w:rsid w:val="000F6D54"/>
    <w:rsid w:val="00101C88"/>
    <w:rsid w:val="00103E5E"/>
    <w:rsid w:val="00104020"/>
    <w:rsid w:val="00105589"/>
    <w:rsid w:val="00107400"/>
    <w:rsid w:val="00111C28"/>
    <w:rsid w:val="00122471"/>
    <w:rsid w:val="00124823"/>
    <w:rsid w:val="00124CE7"/>
    <w:rsid w:val="00126049"/>
    <w:rsid w:val="00126634"/>
    <w:rsid w:val="0013231D"/>
    <w:rsid w:val="00134B3B"/>
    <w:rsid w:val="0014251C"/>
    <w:rsid w:val="0014523F"/>
    <w:rsid w:val="0014543B"/>
    <w:rsid w:val="00146838"/>
    <w:rsid w:val="00147A82"/>
    <w:rsid w:val="0015001D"/>
    <w:rsid w:val="00153036"/>
    <w:rsid w:val="00157D00"/>
    <w:rsid w:val="0017435F"/>
    <w:rsid w:val="0018640E"/>
    <w:rsid w:val="00186FFD"/>
    <w:rsid w:val="00190A31"/>
    <w:rsid w:val="00193EDF"/>
    <w:rsid w:val="0019437B"/>
    <w:rsid w:val="00195F7D"/>
    <w:rsid w:val="00196DD9"/>
    <w:rsid w:val="001A1E82"/>
    <w:rsid w:val="001A2305"/>
    <w:rsid w:val="001A41B2"/>
    <w:rsid w:val="001B039C"/>
    <w:rsid w:val="001B56CE"/>
    <w:rsid w:val="001B5763"/>
    <w:rsid w:val="001C0658"/>
    <w:rsid w:val="001D7AD2"/>
    <w:rsid w:val="001E33BE"/>
    <w:rsid w:val="001E68A8"/>
    <w:rsid w:val="001F16DD"/>
    <w:rsid w:val="001F4527"/>
    <w:rsid w:val="00203606"/>
    <w:rsid w:val="00215612"/>
    <w:rsid w:val="002250DC"/>
    <w:rsid w:val="0023090F"/>
    <w:rsid w:val="00235B37"/>
    <w:rsid w:val="00235F34"/>
    <w:rsid w:val="002424F7"/>
    <w:rsid w:val="002472D6"/>
    <w:rsid w:val="00254924"/>
    <w:rsid w:val="002553DE"/>
    <w:rsid w:val="00255E7F"/>
    <w:rsid w:val="002563E8"/>
    <w:rsid w:val="00260B94"/>
    <w:rsid w:val="00260D3F"/>
    <w:rsid w:val="00266281"/>
    <w:rsid w:val="0027025A"/>
    <w:rsid w:val="00270437"/>
    <w:rsid w:val="002729E7"/>
    <w:rsid w:val="002761B5"/>
    <w:rsid w:val="0028048F"/>
    <w:rsid w:val="00280E01"/>
    <w:rsid w:val="00286365"/>
    <w:rsid w:val="002925AE"/>
    <w:rsid w:val="00292EA5"/>
    <w:rsid w:val="002A3083"/>
    <w:rsid w:val="002A323F"/>
    <w:rsid w:val="002A537C"/>
    <w:rsid w:val="002A613D"/>
    <w:rsid w:val="002C08F3"/>
    <w:rsid w:val="002C64E2"/>
    <w:rsid w:val="002E1AF1"/>
    <w:rsid w:val="002E4050"/>
    <w:rsid w:val="002E40B1"/>
    <w:rsid w:val="002E5905"/>
    <w:rsid w:val="002F097D"/>
    <w:rsid w:val="00312B7B"/>
    <w:rsid w:val="00326D72"/>
    <w:rsid w:val="003325A6"/>
    <w:rsid w:val="00337BC1"/>
    <w:rsid w:val="00340310"/>
    <w:rsid w:val="0034273B"/>
    <w:rsid w:val="00345CCE"/>
    <w:rsid w:val="00352CD1"/>
    <w:rsid w:val="003577FD"/>
    <w:rsid w:val="00357DA4"/>
    <w:rsid w:val="00364252"/>
    <w:rsid w:val="0036657A"/>
    <w:rsid w:val="00374E63"/>
    <w:rsid w:val="0037679C"/>
    <w:rsid w:val="003775D1"/>
    <w:rsid w:val="00377CD5"/>
    <w:rsid w:val="00381534"/>
    <w:rsid w:val="00384017"/>
    <w:rsid w:val="0038473C"/>
    <w:rsid w:val="00384EC8"/>
    <w:rsid w:val="003961ED"/>
    <w:rsid w:val="003A0196"/>
    <w:rsid w:val="003A255B"/>
    <w:rsid w:val="003A53DC"/>
    <w:rsid w:val="003A747A"/>
    <w:rsid w:val="003C5C72"/>
    <w:rsid w:val="003D07BD"/>
    <w:rsid w:val="003D1C3F"/>
    <w:rsid w:val="003D396D"/>
    <w:rsid w:val="003D4931"/>
    <w:rsid w:val="003D4B09"/>
    <w:rsid w:val="003D5E18"/>
    <w:rsid w:val="003E2A0F"/>
    <w:rsid w:val="003F003E"/>
    <w:rsid w:val="003F0C75"/>
    <w:rsid w:val="003F37B0"/>
    <w:rsid w:val="003F417A"/>
    <w:rsid w:val="003F7086"/>
    <w:rsid w:val="004011BF"/>
    <w:rsid w:val="0040201A"/>
    <w:rsid w:val="00406D69"/>
    <w:rsid w:val="00410EB0"/>
    <w:rsid w:val="0042557D"/>
    <w:rsid w:val="00427003"/>
    <w:rsid w:val="004336F0"/>
    <w:rsid w:val="0043444F"/>
    <w:rsid w:val="00435EAA"/>
    <w:rsid w:val="00443192"/>
    <w:rsid w:val="0044385B"/>
    <w:rsid w:val="00445199"/>
    <w:rsid w:val="004513FB"/>
    <w:rsid w:val="00462713"/>
    <w:rsid w:val="004635D6"/>
    <w:rsid w:val="004639C7"/>
    <w:rsid w:val="0046467B"/>
    <w:rsid w:val="00466245"/>
    <w:rsid w:val="00467277"/>
    <w:rsid w:val="00475151"/>
    <w:rsid w:val="00475421"/>
    <w:rsid w:val="004759AA"/>
    <w:rsid w:val="00475FD1"/>
    <w:rsid w:val="0048032F"/>
    <w:rsid w:val="004805B0"/>
    <w:rsid w:val="004805D9"/>
    <w:rsid w:val="00481A8B"/>
    <w:rsid w:val="004827F9"/>
    <w:rsid w:val="00484DEA"/>
    <w:rsid w:val="00486D8A"/>
    <w:rsid w:val="00491768"/>
    <w:rsid w:val="004955C3"/>
    <w:rsid w:val="00497E92"/>
    <w:rsid w:val="004B1769"/>
    <w:rsid w:val="004B63D1"/>
    <w:rsid w:val="004B79E9"/>
    <w:rsid w:val="004C08A2"/>
    <w:rsid w:val="004C2DAE"/>
    <w:rsid w:val="004C45FE"/>
    <w:rsid w:val="004D5256"/>
    <w:rsid w:val="004D6272"/>
    <w:rsid w:val="004E2347"/>
    <w:rsid w:val="004F08E9"/>
    <w:rsid w:val="004F0FFE"/>
    <w:rsid w:val="004F5977"/>
    <w:rsid w:val="005050D0"/>
    <w:rsid w:val="00510CC2"/>
    <w:rsid w:val="00513152"/>
    <w:rsid w:val="005131A4"/>
    <w:rsid w:val="00513F6B"/>
    <w:rsid w:val="0051450D"/>
    <w:rsid w:val="00514ED3"/>
    <w:rsid w:val="00520848"/>
    <w:rsid w:val="00520E90"/>
    <w:rsid w:val="00521654"/>
    <w:rsid w:val="005243DF"/>
    <w:rsid w:val="0052690B"/>
    <w:rsid w:val="00526C73"/>
    <w:rsid w:val="00532CF5"/>
    <w:rsid w:val="00535413"/>
    <w:rsid w:val="0054585D"/>
    <w:rsid w:val="00546EBB"/>
    <w:rsid w:val="00561FBC"/>
    <w:rsid w:val="0056553C"/>
    <w:rsid w:val="00566C6F"/>
    <w:rsid w:val="00566E7F"/>
    <w:rsid w:val="005708BC"/>
    <w:rsid w:val="00570EB9"/>
    <w:rsid w:val="005726AE"/>
    <w:rsid w:val="0057724B"/>
    <w:rsid w:val="0058393F"/>
    <w:rsid w:val="00583B76"/>
    <w:rsid w:val="00584BD5"/>
    <w:rsid w:val="00585D87"/>
    <w:rsid w:val="00587302"/>
    <w:rsid w:val="005905B1"/>
    <w:rsid w:val="00595779"/>
    <w:rsid w:val="005A131B"/>
    <w:rsid w:val="005B0076"/>
    <w:rsid w:val="005B187A"/>
    <w:rsid w:val="005B585F"/>
    <w:rsid w:val="005C18D6"/>
    <w:rsid w:val="005C5751"/>
    <w:rsid w:val="005C6243"/>
    <w:rsid w:val="005C6F43"/>
    <w:rsid w:val="005C70FE"/>
    <w:rsid w:val="005C711B"/>
    <w:rsid w:val="005C7156"/>
    <w:rsid w:val="005C7A62"/>
    <w:rsid w:val="005D2A00"/>
    <w:rsid w:val="005D7F47"/>
    <w:rsid w:val="005E1CFF"/>
    <w:rsid w:val="005E3E3F"/>
    <w:rsid w:val="005E6691"/>
    <w:rsid w:val="005E7C4F"/>
    <w:rsid w:val="005F0703"/>
    <w:rsid w:val="005F3E2C"/>
    <w:rsid w:val="00610522"/>
    <w:rsid w:val="00612C94"/>
    <w:rsid w:val="00614230"/>
    <w:rsid w:val="006235B2"/>
    <w:rsid w:val="00625232"/>
    <w:rsid w:val="006267DC"/>
    <w:rsid w:val="0063045D"/>
    <w:rsid w:val="0063601C"/>
    <w:rsid w:val="006363F5"/>
    <w:rsid w:val="00641169"/>
    <w:rsid w:val="0064230F"/>
    <w:rsid w:val="006442B5"/>
    <w:rsid w:val="0064736A"/>
    <w:rsid w:val="00650306"/>
    <w:rsid w:val="00653C3B"/>
    <w:rsid w:val="0066115F"/>
    <w:rsid w:val="006632D7"/>
    <w:rsid w:val="006710CA"/>
    <w:rsid w:val="006750C5"/>
    <w:rsid w:val="006828A4"/>
    <w:rsid w:val="006858F3"/>
    <w:rsid w:val="00686370"/>
    <w:rsid w:val="00691C2B"/>
    <w:rsid w:val="00693B17"/>
    <w:rsid w:val="00696E0F"/>
    <w:rsid w:val="00697DF0"/>
    <w:rsid w:val="006A0645"/>
    <w:rsid w:val="006A27EF"/>
    <w:rsid w:val="006A34C0"/>
    <w:rsid w:val="006A3B7A"/>
    <w:rsid w:val="006A5FA8"/>
    <w:rsid w:val="006A6806"/>
    <w:rsid w:val="006A7014"/>
    <w:rsid w:val="006B4CB2"/>
    <w:rsid w:val="006B5A17"/>
    <w:rsid w:val="006B6CB4"/>
    <w:rsid w:val="006C0B74"/>
    <w:rsid w:val="006C283A"/>
    <w:rsid w:val="006C5DED"/>
    <w:rsid w:val="006C62E5"/>
    <w:rsid w:val="006D2FE6"/>
    <w:rsid w:val="006D3F3D"/>
    <w:rsid w:val="006D5457"/>
    <w:rsid w:val="006D656C"/>
    <w:rsid w:val="006E2646"/>
    <w:rsid w:val="006F0F6E"/>
    <w:rsid w:val="006F11C3"/>
    <w:rsid w:val="006F1474"/>
    <w:rsid w:val="00705DBA"/>
    <w:rsid w:val="0071288E"/>
    <w:rsid w:val="00712C3C"/>
    <w:rsid w:val="00712D21"/>
    <w:rsid w:val="00715295"/>
    <w:rsid w:val="00715EA0"/>
    <w:rsid w:val="00716B94"/>
    <w:rsid w:val="00717B5A"/>
    <w:rsid w:val="007207C9"/>
    <w:rsid w:val="00721E0C"/>
    <w:rsid w:val="0073020D"/>
    <w:rsid w:val="00733EE4"/>
    <w:rsid w:val="00736B35"/>
    <w:rsid w:val="007417E6"/>
    <w:rsid w:val="00742122"/>
    <w:rsid w:val="007424C6"/>
    <w:rsid w:val="00743CF4"/>
    <w:rsid w:val="00745F15"/>
    <w:rsid w:val="00745FFD"/>
    <w:rsid w:val="00751D2D"/>
    <w:rsid w:val="00751EB2"/>
    <w:rsid w:val="00753E1C"/>
    <w:rsid w:val="00755C90"/>
    <w:rsid w:val="00762CE4"/>
    <w:rsid w:val="007726F0"/>
    <w:rsid w:val="007732ED"/>
    <w:rsid w:val="00775430"/>
    <w:rsid w:val="007759AF"/>
    <w:rsid w:val="00782533"/>
    <w:rsid w:val="00787751"/>
    <w:rsid w:val="007902E8"/>
    <w:rsid w:val="00791925"/>
    <w:rsid w:val="0079748D"/>
    <w:rsid w:val="00797C46"/>
    <w:rsid w:val="007A0638"/>
    <w:rsid w:val="007A29F4"/>
    <w:rsid w:val="007A6530"/>
    <w:rsid w:val="007B6625"/>
    <w:rsid w:val="007B6EE8"/>
    <w:rsid w:val="007C105D"/>
    <w:rsid w:val="007C4C18"/>
    <w:rsid w:val="007C592F"/>
    <w:rsid w:val="007C5F4B"/>
    <w:rsid w:val="007D20D0"/>
    <w:rsid w:val="007D22CE"/>
    <w:rsid w:val="007D7DA5"/>
    <w:rsid w:val="007E2A5A"/>
    <w:rsid w:val="007E7E60"/>
    <w:rsid w:val="007F3015"/>
    <w:rsid w:val="007F3C6A"/>
    <w:rsid w:val="007F3CC0"/>
    <w:rsid w:val="007F5955"/>
    <w:rsid w:val="007F6527"/>
    <w:rsid w:val="007F7700"/>
    <w:rsid w:val="007F7E5C"/>
    <w:rsid w:val="00801491"/>
    <w:rsid w:val="008042EB"/>
    <w:rsid w:val="008053CC"/>
    <w:rsid w:val="00812C2B"/>
    <w:rsid w:val="0081645F"/>
    <w:rsid w:val="008173F7"/>
    <w:rsid w:val="00817F3E"/>
    <w:rsid w:val="008239D9"/>
    <w:rsid w:val="00831CEC"/>
    <w:rsid w:val="00832B31"/>
    <w:rsid w:val="00833694"/>
    <w:rsid w:val="00835223"/>
    <w:rsid w:val="0084209A"/>
    <w:rsid w:val="00843164"/>
    <w:rsid w:val="00844D3D"/>
    <w:rsid w:val="00854E7D"/>
    <w:rsid w:val="008551F7"/>
    <w:rsid w:val="008564DF"/>
    <w:rsid w:val="00861AF1"/>
    <w:rsid w:val="008626A1"/>
    <w:rsid w:val="00862F75"/>
    <w:rsid w:val="00864060"/>
    <w:rsid w:val="008658EC"/>
    <w:rsid w:val="008670C5"/>
    <w:rsid w:val="00872BF7"/>
    <w:rsid w:val="0087704F"/>
    <w:rsid w:val="00877370"/>
    <w:rsid w:val="00882FC2"/>
    <w:rsid w:val="008831E3"/>
    <w:rsid w:val="00884505"/>
    <w:rsid w:val="0089081A"/>
    <w:rsid w:val="00891C0C"/>
    <w:rsid w:val="00891E82"/>
    <w:rsid w:val="00892EBF"/>
    <w:rsid w:val="008A380F"/>
    <w:rsid w:val="008A52D7"/>
    <w:rsid w:val="008A6183"/>
    <w:rsid w:val="008A66E2"/>
    <w:rsid w:val="008A74DF"/>
    <w:rsid w:val="008B0EAF"/>
    <w:rsid w:val="008B2960"/>
    <w:rsid w:val="008B5DC0"/>
    <w:rsid w:val="008B6E80"/>
    <w:rsid w:val="008C0CCA"/>
    <w:rsid w:val="008C324F"/>
    <w:rsid w:val="008D11FA"/>
    <w:rsid w:val="008D2A1E"/>
    <w:rsid w:val="008E4AA0"/>
    <w:rsid w:val="008E5764"/>
    <w:rsid w:val="008F0C1F"/>
    <w:rsid w:val="008F49EF"/>
    <w:rsid w:val="008F6D03"/>
    <w:rsid w:val="00912B39"/>
    <w:rsid w:val="0091731F"/>
    <w:rsid w:val="00917816"/>
    <w:rsid w:val="0092008E"/>
    <w:rsid w:val="00920130"/>
    <w:rsid w:val="0092112C"/>
    <w:rsid w:val="00922D45"/>
    <w:rsid w:val="00926A61"/>
    <w:rsid w:val="009278CD"/>
    <w:rsid w:val="00931654"/>
    <w:rsid w:val="009325E0"/>
    <w:rsid w:val="0093733F"/>
    <w:rsid w:val="00944819"/>
    <w:rsid w:val="009529AC"/>
    <w:rsid w:val="00954498"/>
    <w:rsid w:val="00955DDF"/>
    <w:rsid w:val="00957B42"/>
    <w:rsid w:val="009607B3"/>
    <w:rsid w:val="00963DFC"/>
    <w:rsid w:val="00966699"/>
    <w:rsid w:val="00970B2F"/>
    <w:rsid w:val="00970F00"/>
    <w:rsid w:val="00975223"/>
    <w:rsid w:val="0097559D"/>
    <w:rsid w:val="00976D4C"/>
    <w:rsid w:val="00991D1E"/>
    <w:rsid w:val="009923D3"/>
    <w:rsid w:val="0099408B"/>
    <w:rsid w:val="00997CC2"/>
    <w:rsid w:val="009B1113"/>
    <w:rsid w:val="009B5C43"/>
    <w:rsid w:val="009C3FD6"/>
    <w:rsid w:val="009C617E"/>
    <w:rsid w:val="009C6C9A"/>
    <w:rsid w:val="009D26CB"/>
    <w:rsid w:val="009D26F2"/>
    <w:rsid w:val="009D45F0"/>
    <w:rsid w:val="009D717E"/>
    <w:rsid w:val="009D7793"/>
    <w:rsid w:val="009E2AE2"/>
    <w:rsid w:val="009E32E8"/>
    <w:rsid w:val="009E4787"/>
    <w:rsid w:val="009E7A80"/>
    <w:rsid w:val="009F0147"/>
    <w:rsid w:val="009F1A2F"/>
    <w:rsid w:val="009F1D34"/>
    <w:rsid w:val="009F3D2E"/>
    <w:rsid w:val="009F7B9C"/>
    <w:rsid w:val="00A13072"/>
    <w:rsid w:val="00A13768"/>
    <w:rsid w:val="00A16466"/>
    <w:rsid w:val="00A2749E"/>
    <w:rsid w:val="00A303BB"/>
    <w:rsid w:val="00A33EF8"/>
    <w:rsid w:val="00A44D50"/>
    <w:rsid w:val="00A53124"/>
    <w:rsid w:val="00A540CE"/>
    <w:rsid w:val="00A55BEE"/>
    <w:rsid w:val="00A57CFB"/>
    <w:rsid w:val="00A61102"/>
    <w:rsid w:val="00A62AC2"/>
    <w:rsid w:val="00A62DCA"/>
    <w:rsid w:val="00A63868"/>
    <w:rsid w:val="00A65A8E"/>
    <w:rsid w:val="00A734A8"/>
    <w:rsid w:val="00A768EC"/>
    <w:rsid w:val="00A76AA4"/>
    <w:rsid w:val="00A77436"/>
    <w:rsid w:val="00A77C49"/>
    <w:rsid w:val="00A81DBB"/>
    <w:rsid w:val="00A82DCC"/>
    <w:rsid w:val="00A910D3"/>
    <w:rsid w:val="00A97049"/>
    <w:rsid w:val="00AA3D33"/>
    <w:rsid w:val="00AA579E"/>
    <w:rsid w:val="00AA6D1D"/>
    <w:rsid w:val="00AB3808"/>
    <w:rsid w:val="00AB68CF"/>
    <w:rsid w:val="00AC1E8B"/>
    <w:rsid w:val="00AC2698"/>
    <w:rsid w:val="00AC3A2F"/>
    <w:rsid w:val="00AC4458"/>
    <w:rsid w:val="00AC47D9"/>
    <w:rsid w:val="00AD0578"/>
    <w:rsid w:val="00AD30D5"/>
    <w:rsid w:val="00AD3D70"/>
    <w:rsid w:val="00AD6A02"/>
    <w:rsid w:val="00AE2ED0"/>
    <w:rsid w:val="00AE58BE"/>
    <w:rsid w:val="00AF6C37"/>
    <w:rsid w:val="00AF6D86"/>
    <w:rsid w:val="00B034DA"/>
    <w:rsid w:val="00B07535"/>
    <w:rsid w:val="00B23FAA"/>
    <w:rsid w:val="00B26277"/>
    <w:rsid w:val="00B27C82"/>
    <w:rsid w:val="00B3295F"/>
    <w:rsid w:val="00B35181"/>
    <w:rsid w:val="00B3738E"/>
    <w:rsid w:val="00B37AA1"/>
    <w:rsid w:val="00B40934"/>
    <w:rsid w:val="00B42F9E"/>
    <w:rsid w:val="00B46523"/>
    <w:rsid w:val="00B472A0"/>
    <w:rsid w:val="00B552C1"/>
    <w:rsid w:val="00B56BA1"/>
    <w:rsid w:val="00B56FCF"/>
    <w:rsid w:val="00B64063"/>
    <w:rsid w:val="00B64F90"/>
    <w:rsid w:val="00B66AE0"/>
    <w:rsid w:val="00B719C5"/>
    <w:rsid w:val="00B71A79"/>
    <w:rsid w:val="00B744E1"/>
    <w:rsid w:val="00B84E2A"/>
    <w:rsid w:val="00B86B21"/>
    <w:rsid w:val="00B87EBB"/>
    <w:rsid w:val="00B93E60"/>
    <w:rsid w:val="00B95DD4"/>
    <w:rsid w:val="00B9773F"/>
    <w:rsid w:val="00BA02A0"/>
    <w:rsid w:val="00BA0A64"/>
    <w:rsid w:val="00BA4357"/>
    <w:rsid w:val="00BA6DE9"/>
    <w:rsid w:val="00BC1332"/>
    <w:rsid w:val="00BC1E0A"/>
    <w:rsid w:val="00BC1FF8"/>
    <w:rsid w:val="00BC28FC"/>
    <w:rsid w:val="00BC3D13"/>
    <w:rsid w:val="00BC3DEE"/>
    <w:rsid w:val="00BE643A"/>
    <w:rsid w:val="00BE723C"/>
    <w:rsid w:val="00BF401F"/>
    <w:rsid w:val="00BF5ED9"/>
    <w:rsid w:val="00C00D23"/>
    <w:rsid w:val="00C01DAD"/>
    <w:rsid w:val="00C02E26"/>
    <w:rsid w:val="00C037D9"/>
    <w:rsid w:val="00C04CDE"/>
    <w:rsid w:val="00C05CF7"/>
    <w:rsid w:val="00C067C5"/>
    <w:rsid w:val="00C07FA7"/>
    <w:rsid w:val="00C128F7"/>
    <w:rsid w:val="00C12C66"/>
    <w:rsid w:val="00C144CC"/>
    <w:rsid w:val="00C2476A"/>
    <w:rsid w:val="00C24BBF"/>
    <w:rsid w:val="00C27380"/>
    <w:rsid w:val="00C33255"/>
    <w:rsid w:val="00C34F04"/>
    <w:rsid w:val="00C37C2B"/>
    <w:rsid w:val="00C40379"/>
    <w:rsid w:val="00C40E7F"/>
    <w:rsid w:val="00C5450D"/>
    <w:rsid w:val="00C55E5B"/>
    <w:rsid w:val="00C61429"/>
    <w:rsid w:val="00C62020"/>
    <w:rsid w:val="00C63901"/>
    <w:rsid w:val="00C72EF9"/>
    <w:rsid w:val="00C73BE2"/>
    <w:rsid w:val="00C819E3"/>
    <w:rsid w:val="00C8377A"/>
    <w:rsid w:val="00C83DD6"/>
    <w:rsid w:val="00C9165D"/>
    <w:rsid w:val="00C927D0"/>
    <w:rsid w:val="00C942C4"/>
    <w:rsid w:val="00C94878"/>
    <w:rsid w:val="00C95D0E"/>
    <w:rsid w:val="00C95DA6"/>
    <w:rsid w:val="00C978C6"/>
    <w:rsid w:val="00CA27C9"/>
    <w:rsid w:val="00CB73A0"/>
    <w:rsid w:val="00CB77D5"/>
    <w:rsid w:val="00CC05D9"/>
    <w:rsid w:val="00CC7C7B"/>
    <w:rsid w:val="00CD255D"/>
    <w:rsid w:val="00CD349E"/>
    <w:rsid w:val="00CD47F7"/>
    <w:rsid w:val="00CD7582"/>
    <w:rsid w:val="00CE564F"/>
    <w:rsid w:val="00CE5DB9"/>
    <w:rsid w:val="00CF1156"/>
    <w:rsid w:val="00CF29F0"/>
    <w:rsid w:val="00D0020C"/>
    <w:rsid w:val="00D0555C"/>
    <w:rsid w:val="00D06E8C"/>
    <w:rsid w:val="00D1102F"/>
    <w:rsid w:val="00D11E7E"/>
    <w:rsid w:val="00D127D2"/>
    <w:rsid w:val="00D27F38"/>
    <w:rsid w:val="00D30E2C"/>
    <w:rsid w:val="00D32F5A"/>
    <w:rsid w:val="00D33707"/>
    <w:rsid w:val="00D343F0"/>
    <w:rsid w:val="00D34CAA"/>
    <w:rsid w:val="00D35378"/>
    <w:rsid w:val="00D35BBE"/>
    <w:rsid w:val="00D35C6F"/>
    <w:rsid w:val="00D367ED"/>
    <w:rsid w:val="00D37674"/>
    <w:rsid w:val="00D37743"/>
    <w:rsid w:val="00D55078"/>
    <w:rsid w:val="00D568D3"/>
    <w:rsid w:val="00D61867"/>
    <w:rsid w:val="00D64469"/>
    <w:rsid w:val="00D65641"/>
    <w:rsid w:val="00D717B0"/>
    <w:rsid w:val="00D752B5"/>
    <w:rsid w:val="00D76DC7"/>
    <w:rsid w:val="00D814ED"/>
    <w:rsid w:val="00D814EF"/>
    <w:rsid w:val="00D81F4E"/>
    <w:rsid w:val="00D85733"/>
    <w:rsid w:val="00D8587A"/>
    <w:rsid w:val="00D86C6A"/>
    <w:rsid w:val="00D8764C"/>
    <w:rsid w:val="00D87BE3"/>
    <w:rsid w:val="00D92720"/>
    <w:rsid w:val="00D95618"/>
    <w:rsid w:val="00D9645E"/>
    <w:rsid w:val="00D978E9"/>
    <w:rsid w:val="00DA465B"/>
    <w:rsid w:val="00DA6C40"/>
    <w:rsid w:val="00DB028B"/>
    <w:rsid w:val="00DB425B"/>
    <w:rsid w:val="00DB5748"/>
    <w:rsid w:val="00DB66A6"/>
    <w:rsid w:val="00DC0046"/>
    <w:rsid w:val="00DC2083"/>
    <w:rsid w:val="00DC2584"/>
    <w:rsid w:val="00DD1D35"/>
    <w:rsid w:val="00DD43B7"/>
    <w:rsid w:val="00DE0C8D"/>
    <w:rsid w:val="00DE27DF"/>
    <w:rsid w:val="00DE390D"/>
    <w:rsid w:val="00DF1288"/>
    <w:rsid w:val="00DF30E9"/>
    <w:rsid w:val="00DF46FC"/>
    <w:rsid w:val="00DF4F4F"/>
    <w:rsid w:val="00DF5727"/>
    <w:rsid w:val="00DF721D"/>
    <w:rsid w:val="00DF75BC"/>
    <w:rsid w:val="00E006C5"/>
    <w:rsid w:val="00E04B32"/>
    <w:rsid w:val="00E05365"/>
    <w:rsid w:val="00E07672"/>
    <w:rsid w:val="00E13020"/>
    <w:rsid w:val="00E14783"/>
    <w:rsid w:val="00E152CB"/>
    <w:rsid w:val="00E20E4E"/>
    <w:rsid w:val="00E2401C"/>
    <w:rsid w:val="00E24997"/>
    <w:rsid w:val="00E2595E"/>
    <w:rsid w:val="00E25DF2"/>
    <w:rsid w:val="00E30A28"/>
    <w:rsid w:val="00E323DB"/>
    <w:rsid w:val="00E33FC4"/>
    <w:rsid w:val="00E3656E"/>
    <w:rsid w:val="00E41D9A"/>
    <w:rsid w:val="00E42361"/>
    <w:rsid w:val="00E47D0C"/>
    <w:rsid w:val="00E50D5B"/>
    <w:rsid w:val="00E52E92"/>
    <w:rsid w:val="00E53708"/>
    <w:rsid w:val="00E53B6D"/>
    <w:rsid w:val="00E63F37"/>
    <w:rsid w:val="00E72EE3"/>
    <w:rsid w:val="00E74684"/>
    <w:rsid w:val="00E76367"/>
    <w:rsid w:val="00E8030F"/>
    <w:rsid w:val="00E80BD5"/>
    <w:rsid w:val="00E852A4"/>
    <w:rsid w:val="00E862F4"/>
    <w:rsid w:val="00E865E1"/>
    <w:rsid w:val="00E90C36"/>
    <w:rsid w:val="00E915D1"/>
    <w:rsid w:val="00E93015"/>
    <w:rsid w:val="00E97827"/>
    <w:rsid w:val="00EA5BA5"/>
    <w:rsid w:val="00EB05A0"/>
    <w:rsid w:val="00EB0D26"/>
    <w:rsid w:val="00EB30CE"/>
    <w:rsid w:val="00EB3E5F"/>
    <w:rsid w:val="00EB58E5"/>
    <w:rsid w:val="00EB607D"/>
    <w:rsid w:val="00EC0828"/>
    <w:rsid w:val="00EC1C86"/>
    <w:rsid w:val="00EC574D"/>
    <w:rsid w:val="00ED1F97"/>
    <w:rsid w:val="00ED56F4"/>
    <w:rsid w:val="00ED604B"/>
    <w:rsid w:val="00EF0744"/>
    <w:rsid w:val="00EF3E16"/>
    <w:rsid w:val="00EF407B"/>
    <w:rsid w:val="00EF7D16"/>
    <w:rsid w:val="00F0034F"/>
    <w:rsid w:val="00F04D0B"/>
    <w:rsid w:val="00F053DC"/>
    <w:rsid w:val="00F0709B"/>
    <w:rsid w:val="00F077C1"/>
    <w:rsid w:val="00F1355C"/>
    <w:rsid w:val="00F20FA0"/>
    <w:rsid w:val="00F240D9"/>
    <w:rsid w:val="00F25533"/>
    <w:rsid w:val="00F33D7A"/>
    <w:rsid w:val="00F401C8"/>
    <w:rsid w:val="00F41420"/>
    <w:rsid w:val="00F45A33"/>
    <w:rsid w:val="00F5218C"/>
    <w:rsid w:val="00F531A2"/>
    <w:rsid w:val="00F575E2"/>
    <w:rsid w:val="00F6077F"/>
    <w:rsid w:val="00F62AAC"/>
    <w:rsid w:val="00F63B5F"/>
    <w:rsid w:val="00F816BD"/>
    <w:rsid w:val="00F85482"/>
    <w:rsid w:val="00F8704A"/>
    <w:rsid w:val="00F877FD"/>
    <w:rsid w:val="00F90E9E"/>
    <w:rsid w:val="00F93972"/>
    <w:rsid w:val="00F95469"/>
    <w:rsid w:val="00F97CB5"/>
    <w:rsid w:val="00FA14CF"/>
    <w:rsid w:val="00FA18AC"/>
    <w:rsid w:val="00FA6C7C"/>
    <w:rsid w:val="00FB12B0"/>
    <w:rsid w:val="00FB4767"/>
    <w:rsid w:val="00FB5E28"/>
    <w:rsid w:val="00FC15D5"/>
    <w:rsid w:val="00FC618C"/>
    <w:rsid w:val="00FD11F0"/>
    <w:rsid w:val="00FD1810"/>
    <w:rsid w:val="00FE00C6"/>
    <w:rsid w:val="00FE0E20"/>
    <w:rsid w:val="00FE4019"/>
    <w:rsid w:val="00FE75B8"/>
    <w:rsid w:val="00FE7B67"/>
    <w:rsid w:val="00FE7B9E"/>
    <w:rsid w:val="00FF00D7"/>
    <w:rsid w:val="00FF0982"/>
    <w:rsid w:val="00FF3FD5"/>
    <w:rsid w:val="00FF4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53900"/>
  <w15:chartTrackingRefBased/>
  <w15:docId w15:val="{F11D624E-2F6A-4B33-A446-A99F902F9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ja-JP" w:bidi="ar-SA"/>
      </w:rPr>
    </w:rPrDefault>
    <w:pPrDefault>
      <w:pPr>
        <w:spacing w:after="100"/>
        <w:ind w:right="57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8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iPriority="6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7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65B"/>
  </w:style>
  <w:style w:type="paragraph" w:styleId="Heading1">
    <w:name w:val="heading 1"/>
    <w:basedOn w:val="Normal"/>
    <w:link w:val="Heading1Char"/>
    <w:uiPriority w:val="3"/>
    <w:qFormat/>
    <w:rsid w:val="00843164"/>
    <w:pPr>
      <w:keepNext/>
      <w:keepLines/>
      <w:pBdr>
        <w:bottom w:val="double" w:sz="2" w:space="1" w:color="595959" w:themeColor="text1" w:themeTint="A6"/>
      </w:pBdr>
      <w:spacing w:before="640" w:after="0" w:line="216" w:lineRule="auto"/>
      <w:ind w:right="0"/>
      <w:outlineLvl w:val="0"/>
    </w:pPr>
    <w:rPr>
      <w:rFonts w:asciiTheme="majorHAnsi" w:eastAsiaTheme="majorEastAsia" w:hAnsiTheme="majorHAnsi" w:cstheme="majorBidi"/>
      <w:caps/>
      <w:sz w:val="26"/>
      <w:szCs w:val="34"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8B5DC0"/>
    <w:pPr>
      <w:keepNext/>
      <w:keepLines/>
      <w:spacing w:after="120"/>
      <w:outlineLvl w:val="1"/>
    </w:pPr>
    <w:rPr>
      <w:rFonts w:asciiTheme="majorHAnsi" w:eastAsiaTheme="majorEastAsia" w:hAnsiTheme="majorHAnsi" w:cstheme="majorBidi"/>
      <w:color w:val="auto"/>
      <w:szCs w:val="26"/>
    </w:rPr>
  </w:style>
  <w:style w:type="paragraph" w:styleId="Heading3">
    <w:name w:val="heading 3"/>
    <w:basedOn w:val="Normal"/>
    <w:next w:val="Normal"/>
    <w:link w:val="Heading3Char"/>
    <w:uiPriority w:val="3"/>
    <w:semiHidden/>
    <w:unhideWhenUsed/>
    <w:qFormat/>
    <w:rsid w:val="00CC05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3"/>
    <w:semiHidden/>
    <w:unhideWhenUsed/>
    <w:qFormat/>
    <w:rsid w:val="000C0CA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qFormat/>
    <w:rsid w:val="000C0CA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CC05D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CC05D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CC05D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CC05D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rsid w:val="00843164"/>
    <w:pPr>
      <w:pBdr>
        <w:bottom w:val="double" w:sz="2" w:space="1" w:color="595959" w:themeColor="text1" w:themeTint="A6"/>
      </w:pBdr>
      <w:spacing w:after="0" w:line="204" w:lineRule="auto"/>
      <w:ind w:right="0"/>
    </w:pPr>
    <w:rPr>
      <w:rFonts w:asciiTheme="majorHAnsi" w:eastAsiaTheme="majorEastAsia" w:hAnsiTheme="majorHAnsi" w:cstheme="majorBidi"/>
      <w:caps/>
      <w:color w:val="833C0B" w:themeColor="accent2" w:themeShade="80"/>
      <w:kern w:val="28"/>
      <w:sz w:val="64"/>
    </w:rPr>
  </w:style>
  <w:style w:type="character" w:customStyle="1" w:styleId="TitleChar">
    <w:name w:val="Title Char"/>
    <w:basedOn w:val="DefaultParagraphFont"/>
    <w:link w:val="Title"/>
    <w:uiPriority w:val="1"/>
    <w:rsid w:val="00843164"/>
    <w:rPr>
      <w:rFonts w:asciiTheme="majorHAnsi" w:eastAsiaTheme="majorEastAsia" w:hAnsiTheme="majorHAnsi" w:cstheme="majorBidi"/>
      <w:caps/>
      <w:color w:val="833C0B" w:themeColor="accent2" w:themeShade="80"/>
      <w:kern w:val="28"/>
      <w:sz w:val="6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3"/>
    <w:rsid w:val="008B5DC0"/>
    <w:rPr>
      <w:rFonts w:asciiTheme="majorHAnsi" w:eastAsiaTheme="majorEastAsia" w:hAnsiTheme="majorHAnsi" w:cstheme="majorBidi"/>
      <w:color w:val="auto"/>
      <w:szCs w:val="26"/>
    </w:rPr>
  </w:style>
  <w:style w:type="paragraph" w:styleId="ListBullet">
    <w:name w:val="List Bullet"/>
    <w:basedOn w:val="Normal"/>
    <w:uiPriority w:val="8"/>
    <w:unhideWhenUsed/>
    <w:qFormat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8B5DC0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B5DC0"/>
  </w:style>
  <w:style w:type="paragraph" w:styleId="Footer">
    <w:name w:val="footer"/>
    <w:basedOn w:val="Normal"/>
    <w:link w:val="FooterChar"/>
    <w:uiPriority w:val="99"/>
    <w:unhideWhenUsed/>
    <w:qFormat/>
    <w:pPr>
      <w:spacing w:after="0"/>
      <w:ind w:right="0"/>
      <w:jc w:val="right"/>
    </w:pPr>
    <w:rPr>
      <w:noProof/>
    </w:rPr>
  </w:style>
  <w:style w:type="character" w:customStyle="1" w:styleId="FooterChar">
    <w:name w:val="Footer Char"/>
    <w:basedOn w:val="DefaultParagraphFont"/>
    <w:link w:val="Footer"/>
    <w:uiPriority w:val="99"/>
    <w:rPr>
      <w:noProof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ResumeTable">
    <w:name w:val="Resume Table"/>
    <w:basedOn w:val="TableNormal"/>
    <w:uiPriority w:val="99"/>
    <w:rsid w:val="00D568D3"/>
    <w:tblPr>
      <w:tblCellMar>
        <w:top w:w="144" w:type="dxa"/>
        <w:left w:w="0" w:type="dxa"/>
        <w:right w:w="0" w:type="dxa"/>
      </w:tblCellMar>
    </w:tblPr>
    <w:tblStylePr w:type="firstRow">
      <w:pPr>
        <w:wordWrap/>
        <w:spacing w:line="240" w:lineRule="auto"/>
      </w:pPr>
      <w:rPr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Date">
    <w:name w:val="Date"/>
    <w:basedOn w:val="Normal"/>
    <w:next w:val="Normal"/>
    <w:link w:val="DateChar"/>
    <w:uiPriority w:val="6"/>
    <w:unhideWhenUsed/>
    <w:qFormat/>
    <w:rsid w:val="008B5DC0"/>
    <w:pPr>
      <w:spacing w:after="120"/>
      <w:ind w:right="144"/>
    </w:pPr>
    <w:rPr>
      <w:color w:val="auto"/>
    </w:rPr>
  </w:style>
  <w:style w:type="character" w:customStyle="1" w:styleId="DateChar">
    <w:name w:val="Date Char"/>
    <w:basedOn w:val="DefaultParagraphFont"/>
    <w:link w:val="Date"/>
    <w:uiPriority w:val="6"/>
    <w:rsid w:val="008B5DC0"/>
    <w:rPr>
      <w:color w:val="auto"/>
    </w:rPr>
  </w:style>
  <w:style w:type="character" w:styleId="Emphasis">
    <w:name w:val="Emphasis"/>
    <w:basedOn w:val="DefaultParagraphFont"/>
    <w:uiPriority w:val="7"/>
    <w:unhideWhenUsed/>
    <w:qFormat/>
    <w:rPr>
      <w:i/>
      <w:iCs/>
      <w:color w:val="404040" w:themeColor="text1" w:themeTint="BF"/>
    </w:rPr>
  </w:style>
  <w:style w:type="paragraph" w:customStyle="1" w:styleId="ContactInfo">
    <w:name w:val="Contact Info"/>
    <w:basedOn w:val="Normal"/>
    <w:uiPriority w:val="2"/>
    <w:qFormat/>
    <w:pPr>
      <w:spacing w:after="360"/>
      <w:contextualSpacing/>
    </w:pPr>
  </w:style>
  <w:style w:type="character" w:customStyle="1" w:styleId="Heading1Char">
    <w:name w:val="Heading 1 Char"/>
    <w:basedOn w:val="DefaultParagraphFont"/>
    <w:link w:val="Heading1"/>
    <w:uiPriority w:val="3"/>
    <w:rsid w:val="00843164"/>
    <w:rPr>
      <w:rFonts w:asciiTheme="majorHAnsi" w:eastAsiaTheme="majorEastAsia" w:hAnsiTheme="majorHAnsi" w:cstheme="majorBidi"/>
      <w:caps/>
      <w:sz w:val="26"/>
      <w:szCs w:val="3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05D9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05D9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05D9"/>
  </w:style>
  <w:style w:type="paragraph" w:styleId="BlockText">
    <w:name w:val="Block Text"/>
    <w:basedOn w:val="Normal"/>
    <w:uiPriority w:val="99"/>
    <w:semiHidden/>
    <w:unhideWhenUsed/>
    <w:rsid w:val="000C0CA7"/>
    <w:pPr>
      <w:pBdr>
        <w:top w:val="single" w:sz="2" w:space="10" w:color="4472C4" w:themeColor="accent1" w:shadow="1"/>
        <w:left w:val="single" w:sz="2" w:space="10" w:color="4472C4" w:themeColor="accent1" w:shadow="1"/>
        <w:bottom w:val="single" w:sz="2" w:space="10" w:color="4472C4" w:themeColor="accent1" w:shadow="1"/>
        <w:right w:val="single" w:sz="2" w:space="10" w:color="4472C4" w:themeColor="accent1" w:shadow="1"/>
      </w:pBdr>
      <w:ind w:left="1152" w:right="1152"/>
    </w:pPr>
    <w:rPr>
      <w:rFonts w:eastAsiaTheme="minorEastAsia"/>
      <w:i/>
      <w:iCs/>
      <w:color w:val="1F3864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CC05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05D9"/>
  </w:style>
  <w:style w:type="paragraph" w:styleId="BodyText2">
    <w:name w:val="Body Text 2"/>
    <w:basedOn w:val="Normal"/>
    <w:link w:val="BodyText2Char"/>
    <w:uiPriority w:val="99"/>
    <w:semiHidden/>
    <w:unhideWhenUsed/>
    <w:rsid w:val="00CC05D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05D9"/>
  </w:style>
  <w:style w:type="paragraph" w:styleId="BodyText3">
    <w:name w:val="Body Text 3"/>
    <w:basedOn w:val="Normal"/>
    <w:link w:val="BodyText3Char"/>
    <w:uiPriority w:val="99"/>
    <w:semiHidden/>
    <w:unhideWhenUsed/>
    <w:rsid w:val="00CC05D9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05D9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05D9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05D9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05D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05D9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05D9"/>
    <w:pPr>
      <w:spacing w:after="1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05D9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05D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05D9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05D9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05D9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05D9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05D9"/>
    <w:pPr>
      <w:spacing w:after="200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CC05D9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C05D9"/>
  </w:style>
  <w:style w:type="table" w:styleId="ColorfulGrid">
    <w:name w:val="Colorful Grid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C05D9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05D9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05D9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05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05D9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CC05D9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05D9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05D9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05D9"/>
  </w:style>
  <w:style w:type="character" w:styleId="EndnoteReference">
    <w:name w:val="endnote reference"/>
    <w:basedOn w:val="DefaultParagraphFont"/>
    <w:uiPriority w:val="99"/>
    <w:semiHidden/>
    <w:unhideWhenUsed/>
    <w:rsid w:val="00CC05D9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05D9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05D9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05D9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C0CA7"/>
    <w:rPr>
      <w:color w:val="1F3864" w:themeColor="accent1" w:themeShade="8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05D9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05D9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05D9"/>
    <w:rPr>
      <w:szCs w:val="20"/>
    </w:rPr>
  </w:style>
  <w:style w:type="table" w:styleId="GridTable1Light">
    <w:name w:val="Grid Table 1 Light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05D9"/>
    <w:pPr>
      <w:spacing w:after="0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05D9"/>
    <w:pPr>
      <w:spacing w:after="0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05D9"/>
    <w:pPr>
      <w:spacing w:after="0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05D9"/>
    <w:pPr>
      <w:spacing w:after="0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05D9"/>
    <w:pPr>
      <w:spacing w:after="0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05D9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05D9"/>
    <w:pPr>
      <w:spacing w:after="0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05D9"/>
    <w:pPr>
      <w:spacing w:after="0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05D9"/>
    <w:pPr>
      <w:spacing w:after="0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05D9"/>
    <w:pPr>
      <w:spacing w:after="0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05D9"/>
    <w:pPr>
      <w:spacing w:after="0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05D9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3"/>
    <w:semiHidden/>
    <w:rsid w:val="0025492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0C0CA7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0C0CA7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25492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25492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254924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254924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05D9"/>
  </w:style>
  <w:style w:type="paragraph" w:styleId="HTMLAddress">
    <w:name w:val="HTML Address"/>
    <w:basedOn w:val="Normal"/>
    <w:link w:val="HTMLAddressChar"/>
    <w:uiPriority w:val="99"/>
    <w:semiHidden/>
    <w:unhideWhenUsed/>
    <w:rsid w:val="00CC05D9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05D9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05D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05D9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05D9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05D9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05D9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05D9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05D9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05D9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05D9"/>
    <w:rPr>
      <w:i/>
      <w:iCs/>
    </w:rPr>
  </w:style>
  <w:style w:type="character" w:styleId="Hyperlink">
    <w:name w:val="Hyperlink"/>
    <w:basedOn w:val="DefaultParagraphFont"/>
    <w:uiPriority w:val="99"/>
    <w:unhideWhenUsed/>
    <w:rsid w:val="00CC05D9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05D9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05D9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05D9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05D9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05D9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05D9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05D9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05D9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05D9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05D9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0C0CA7"/>
    <w:rPr>
      <w:i/>
      <w:iCs/>
      <w:color w:val="1F3864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0C0CA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1F3864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0C0CA7"/>
    <w:rPr>
      <w:i/>
      <w:iCs/>
      <w:color w:val="1F3864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0C0CA7"/>
    <w:rPr>
      <w:b/>
      <w:bCs/>
      <w:caps w:val="0"/>
      <w:smallCaps/>
      <w:color w:val="1F3864" w:themeColor="accent1" w:themeShade="80"/>
      <w:spacing w:val="5"/>
    </w:rPr>
  </w:style>
  <w:style w:type="table" w:styleId="LightGrid">
    <w:name w:val="Light Grid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05D9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05D9"/>
    <w:pPr>
      <w:spacing w:after="0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05D9"/>
    <w:pPr>
      <w:spacing w:after="0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05D9"/>
    <w:pPr>
      <w:spacing w:after="0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05D9"/>
    <w:pPr>
      <w:spacing w:after="0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05D9"/>
    <w:pPr>
      <w:spacing w:after="0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05D9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CC05D9"/>
  </w:style>
  <w:style w:type="paragraph" w:styleId="List">
    <w:name w:val="List"/>
    <w:basedOn w:val="Normal"/>
    <w:uiPriority w:val="99"/>
    <w:semiHidden/>
    <w:unhideWhenUsed/>
    <w:rsid w:val="00CC05D9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CC05D9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CC05D9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CC05D9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CC05D9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05D9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05D9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05D9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05D9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05D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05D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05D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05D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05D9"/>
    <w:pPr>
      <w:spacing w:after="120"/>
      <w:ind w:left="1800"/>
      <w:contextualSpacing/>
    </w:pPr>
  </w:style>
  <w:style w:type="paragraph" w:styleId="ListNumber">
    <w:name w:val="List Number"/>
    <w:basedOn w:val="Normal"/>
    <w:uiPriority w:val="8"/>
    <w:rsid w:val="00CC05D9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05D9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05D9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05D9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05D9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C05D9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05D9"/>
    <w:pPr>
      <w:spacing w:after="0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05D9"/>
    <w:pPr>
      <w:spacing w:after="0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05D9"/>
    <w:pPr>
      <w:spacing w:after="0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05D9"/>
    <w:pPr>
      <w:spacing w:after="0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05D9"/>
    <w:pPr>
      <w:spacing w:after="0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05D9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05D9"/>
    <w:pPr>
      <w:spacing w:after="0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05D9"/>
    <w:pPr>
      <w:spacing w:after="0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05D9"/>
    <w:pPr>
      <w:spacing w:after="0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05D9"/>
    <w:pPr>
      <w:spacing w:after="0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05D9"/>
    <w:pPr>
      <w:spacing w:after="0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05D9"/>
    <w:pPr>
      <w:spacing w:after="0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05D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05D9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0C0CA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color w:val="262626" w:themeColor="text1" w:themeTint="D9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C0CA7"/>
    <w:rPr>
      <w:rFonts w:asciiTheme="majorHAnsi" w:eastAsiaTheme="majorEastAsia" w:hAnsiTheme="majorHAnsi" w:cstheme="majorBidi"/>
      <w:color w:val="262626" w:themeColor="text1" w:themeTint="D9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CC05D9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05D9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05D9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05D9"/>
  </w:style>
  <w:style w:type="character" w:styleId="PageNumber">
    <w:name w:val="page number"/>
    <w:basedOn w:val="DefaultParagraphFont"/>
    <w:uiPriority w:val="99"/>
    <w:semiHidden/>
    <w:unhideWhenUsed/>
    <w:rsid w:val="00CC05D9"/>
  </w:style>
  <w:style w:type="table" w:styleId="PlainTable1">
    <w:name w:val="Plain Table 1"/>
    <w:basedOn w:val="TableNormal"/>
    <w:uiPriority w:val="41"/>
    <w:rsid w:val="00CC05D9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05D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05D9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05D9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05D9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05D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05D9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CC05D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C05D9"/>
  </w:style>
  <w:style w:type="paragraph" w:styleId="Signature">
    <w:name w:val="Signature"/>
    <w:basedOn w:val="Normal"/>
    <w:link w:val="SignatureChar"/>
    <w:uiPriority w:val="99"/>
    <w:semiHidden/>
    <w:unhideWhenUsed/>
    <w:rsid w:val="00CC05D9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C05D9"/>
  </w:style>
  <w:style w:type="character" w:styleId="Strong">
    <w:name w:val="Strong"/>
    <w:basedOn w:val="DefaultParagraphFont"/>
    <w:uiPriority w:val="22"/>
    <w:semiHidden/>
    <w:unhideWhenUsed/>
    <w:qFormat/>
    <w:rsid w:val="00CC05D9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05D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05D9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05D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05D9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05D9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05D9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05D9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05D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05D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05D9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05D9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05D9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05D9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05D9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05D9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05D9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05D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05D9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CC05D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05D9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05D9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05D9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05D9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05D9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05D9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05D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05D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05D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05D9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05D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05D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05D9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05D9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05D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05D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05D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CC05D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05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05D9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05D9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CC05D9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05D9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05D9"/>
  </w:style>
  <w:style w:type="paragraph" w:styleId="TOC2">
    <w:name w:val="toc 2"/>
    <w:basedOn w:val="Normal"/>
    <w:next w:val="Normal"/>
    <w:autoRedefine/>
    <w:uiPriority w:val="39"/>
    <w:semiHidden/>
    <w:unhideWhenUsed/>
    <w:rsid w:val="00CC05D9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05D9"/>
    <w:pPr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05D9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05D9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05D9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05D9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05D9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05D9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0CA7"/>
    <w:pPr>
      <w:spacing w:before="240" w:line="240" w:lineRule="auto"/>
      <w:outlineLvl w:val="9"/>
    </w:pPr>
    <w:rPr>
      <w:caps w:val="0"/>
      <w:color w:val="1F3864" w:themeColor="accent1" w:themeShade="80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326D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4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linkedin.com/in/krushaybhavsar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krushaybhavsar.com/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krushaybhavsar/signslate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krushaybhavsar@gmail.com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joinmunch.app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krushaybhavsar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rush\AppData\Roaming\Microsoft\Templates\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3F7D94069FF64A86F7DFF56D60E3BE" ma:contentTypeVersion="6" ma:contentTypeDescription="Create a new document." ma:contentTypeScope="" ma:versionID="c32302c77d4085ecf495bdddb7f5e889">
  <xsd:schema xmlns:xsd="http://www.w3.org/2001/XMLSchema" xmlns:xs="http://www.w3.org/2001/XMLSchema" xmlns:p="http://schemas.microsoft.com/office/2006/metadata/properties" xmlns:ns2="a4f35948-e619-41b3-aa29-22878b09cfd2" xmlns:ns3="40262f94-9f35-4ac3-9a90-690165a166b7" targetNamespace="http://schemas.microsoft.com/office/2006/metadata/properties" ma:root="true" ma:fieldsID="4ab5ae46be95f9d0be6107e8200be7a2" ns2:_="" ns3:_="">
    <xsd:import namespace="a4f35948-e619-41b3-aa29-22878b09cfd2"/>
    <xsd:import namespace="40262f94-9f35-4ac3-9a90-690165a166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VSO_x0020_item_x0020_id" minOccurs="0"/>
                <xsd:element ref="ns3:Item_x0020_Details" minOccurs="0"/>
                <xsd:element ref="ns3:Template_x0020_details" minOccurs="0"/>
                <xsd:element ref="ns3:Assetid_x0020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f35948-e619-41b3-aa29-22878b09cfd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262f94-9f35-4ac3-9a90-690165a166b7" elementFormDefault="qualified">
    <xsd:import namespace="http://schemas.microsoft.com/office/2006/documentManagement/types"/>
    <xsd:import namespace="http://schemas.microsoft.com/office/infopath/2007/PartnerControls"/>
    <xsd:element name="VSO_x0020_item_x0020_id" ma:index="10" nillable="true" ma:displayName="VSO item id" ma:description="Please add the bug number to refer to VSO items." ma:internalName="VSO_x0020_item_x0020_id">
      <xsd:simpleType>
        <xsd:restriction base="dms:Text">
          <xsd:maxLength value="255"/>
        </xsd:restriction>
      </xsd:simpleType>
    </xsd:element>
    <xsd:element name="Item_x0020_Details" ma:index="11" nillable="true" ma:displayName="Item Details" ma:internalName="Item_x0020_Details">
      <xsd:simpleType>
        <xsd:restriction base="dms:Note">
          <xsd:maxLength value="255"/>
        </xsd:restriction>
      </xsd:simpleType>
    </xsd:element>
    <xsd:element name="Template_x0020_details" ma:index="12" nillable="true" ma:displayName="Template details" ma:internalName="Template_x0020_details">
      <xsd:simpleType>
        <xsd:restriction base="dms:Text"/>
      </xsd:simpleType>
    </xsd:element>
    <xsd:element name="Assetid_x0020_" ma:index="13" nillable="true" ma:displayName="Assetid " ma:internalName="Assetid_x0020_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SO_x0020_item_x0020_id xmlns="40262f94-9f35-4ac3-9a90-690165a166b7" xsi:nil="true"/>
    <Assetid_x0020_ xmlns="40262f94-9f35-4ac3-9a90-690165a166b7" xsi:nil="true"/>
    <Item_x0020_Details xmlns="40262f94-9f35-4ac3-9a90-690165a166b7" xsi:nil="true"/>
    <Template_x0020_details xmlns="40262f94-9f35-4ac3-9a90-690165a166b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AB8320-892F-4E54-AE4B-E22BD0EB07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f35948-e619-41b3-aa29-22878b09cfd2"/>
    <ds:schemaRef ds:uri="40262f94-9f35-4ac3-9a90-690165a166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0A99BC-CF1C-4A2A-90F1-837BE596B6DA}">
  <ds:schemaRefs>
    <ds:schemaRef ds:uri="http://schemas.microsoft.com/office/2006/metadata/properties"/>
    <ds:schemaRef ds:uri="http://schemas.microsoft.com/office/infopath/2007/PartnerControls"/>
    <ds:schemaRef ds:uri="40262f94-9f35-4ac3-9a90-690165a166b7"/>
  </ds:schemaRefs>
</ds:datastoreItem>
</file>

<file path=customXml/itemProps3.xml><?xml version="1.0" encoding="utf-8"?>
<ds:datastoreItem xmlns:ds="http://schemas.openxmlformats.org/officeDocument/2006/customXml" ds:itemID="{9C73A5C2-F7B1-4844-B3EF-33B7D085351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A8FCBF1-FECC-4EE5-AF7A-041CAFECA4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Resume.dotx</Template>
  <TotalTime>5460</TotalTime>
  <Pages>1</Pages>
  <Words>1161</Words>
  <Characters>6624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Krushay Bhavsar</dc:creator>
  <cp:keywords/>
  <dc:description/>
  <cp:lastModifiedBy>Krushay Bhavsar</cp:lastModifiedBy>
  <cp:revision>12</cp:revision>
  <cp:lastPrinted>2025-07-09T00:53:00Z</cp:lastPrinted>
  <dcterms:created xsi:type="dcterms:W3CDTF">2025-05-26T23:45:00Z</dcterms:created>
  <dcterms:modified xsi:type="dcterms:W3CDTF">2025-10-02T01:21:00Z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>21565;#Templates 15|23429aea-cf88-4627-a4f4-d1db26527ca3</vt:lpwstr>
  </property>
  <property fmtid="{D5CDD505-2E9C-101B-9397-08002B2CF9AE}" pid="4" name="FeatureTags">
    <vt:lpwstr/>
  </property>
  <property fmtid="{D5CDD505-2E9C-101B-9397-08002B2CF9AE}" pid="5" name="LocalizationTags">
    <vt:lpwstr>22519;#Templates_Release15|b1fd5811-3f3d-4639-b3ad-a29d0050f2f8</vt:lpwstr>
  </property>
  <property fmtid="{D5CDD505-2E9C-101B-9397-08002B2CF9AE}" pid="6" name="ScenarioTags">
    <vt:lpwstr/>
  </property>
  <property fmtid="{D5CDD505-2E9C-101B-9397-08002B2CF9AE}" pid="7" name="CampaignTags">
    <vt:lpwstr/>
  </property>
</Properties>
</file>